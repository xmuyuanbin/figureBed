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23F2226" w14:textId="673909A3" w:rsidR="0077046E" w:rsidRDefault="00347522" w:rsidP="000F5F12">
      <w:pPr>
        <w:pStyle w:val="1"/>
      </w:pPr>
      <w:r>
        <w:fldChar w:fldCharType="begin"/>
      </w:r>
      <w:r>
        <w:instrText xml:space="preserve"> MACROBUTTON MTEditEquationSection2 </w:instrText>
      </w:r>
      <w:r w:rsidRPr="00347522">
        <w:rPr>
          <w:rStyle w:val="MTEquationSection"/>
          <w:rFonts w:hint="eastAsia"/>
        </w:rPr>
        <w:instrText>公式章</w:instrText>
      </w:r>
      <w:r w:rsidRPr="00347522">
        <w:rPr>
          <w:rStyle w:val="MTEquationSection"/>
          <w:rFonts w:hint="eastAsia"/>
        </w:rPr>
        <w:instrText xml:space="preserve"> (</w:instrText>
      </w:r>
      <w:r w:rsidRPr="00347522">
        <w:rPr>
          <w:rStyle w:val="MTEquationSection"/>
          <w:rFonts w:hint="eastAsia"/>
        </w:rPr>
        <w:instrText>下一章</w:instrText>
      </w:r>
      <w:r w:rsidRPr="00347522">
        <w:rPr>
          <w:rStyle w:val="MTEquationSection"/>
          <w:rFonts w:hint="eastAsia"/>
        </w:rPr>
        <w:instrText xml:space="preserve">) </w:instrText>
      </w:r>
      <w:r w:rsidRPr="00347522">
        <w:rPr>
          <w:rStyle w:val="MTEquationSection"/>
          <w:rFonts w:hint="eastAsia"/>
        </w:rPr>
        <w:instrText>节</w:instrText>
      </w:r>
      <w:r w:rsidRPr="00347522">
        <w:rPr>
          <w:rStyle w:val="MTEquationSection"/>
          <w:rFonts w:hint="eastAsia"/>
        </w:rPr>
        <w:instrText xml:space="preserve"> 1</w:instrText>
      </w:r>
      <w:r>
        <w:fldChar w:fldCharType="begin"/>
      </w:r>
      <w:r>
        <w:instrText xml:space="preserve"> </w:instrText>
      </w:r>
      <w:r>
        <w:rPr>
          <w:rFonts w:hint="eastAsia"/>
        </w:rPr>
        <w:instrText>SEQ MTEqn \r \h \* MERGEFORMAT</w:instrText>
      </w:r>
      <w:r>
        <w:instrText xml:space="preserve"> </w:instrText>
      </w:r>
      <w:r>
        <w:fldChar w:fldCharType="end"/>
      </w:r>
      <w:r>
        <w:fldChar w:fldCharType="begin"/>
      </w:r>
      <w:r>
        <w:instrText xml:space="preserve"> SEQ MTSec \r 1 \h \* MERGEFORMAT </w:instrText>
      </w:r>
      <w:r>
        <w:fldChar w:fldCharType="end"/>
      </w:r>
      <w:r>
        <w:fldChar w:fldCharType="begin"/>
      </w:r>
      <w:r>
        <w:instrText xml:space="preserve"> SEQ MTChap \h \* MERGEFORMAT </w:instrText>
      </w:r>
      <w:r>
        <w:fldChar w:fldCharType="end"/>
      </w:r>
      <w:r>
        <w:fldChar w:fldCharType="end"/>
      </w:r>
      <w:r w:rsidR="0077046E">
        <w:t>2020</w:t>
      </w:r>
      <w:r w:rsidR="000F5F12">
        <w:rPr>
          <w:rFonts w:hint="eastAsia"/>
        </w:rPr>
        <w:t>年</w:t>
      </w:r>
      <w:r w:rsidR="0077046E">
        <w:t>11</w:t>
      </w:r>
      <w:r w:rsidR="000F5F12">
        <w:rPr>
          <w:rFonts w:hint="eastAsia"/>
        </w:rPr>
        <w:t>月</w:t>
      </w:r>
      <w:r w:rsidR="0077046E">
        <w:t>24</w:t>
      </w:r>
      <w:r w:rsidR="000F5F12">
        <w:rPr>
          <w:rFonts w:hint="eastAsia"/>
        </w:rPr>
        <w:t>日</w:t>
      </w:r>
      <w:r w:rsidR="000F5F12">
        <w:t xml:space="preserve"> </w:t>
      </w:r>
    </w:p>
    <w:p w14:paraId="272E11F3" w14:textId="539F2A53" w:rsidR="007D18FF" w:rsidRDefault="00B5766C" w:rsidP="0016449D">
      <w:pPr>
        <w:pStyle w:val="1"/>
      </w:pPr>
      <w:r>
        <w:rPr>
          <w:rFonts w:hint="eastAsia"/>
        </w:rPr>
        <w:t>桥梁参数化建模</w:t>
      </w:r>
    </w:p>
    <w:p w14:paraId="2D736FFE" w14:textId="51EC9AB5" w:rsidR="003F6F10" w:rsidRDefault="00B5766C" w:rsidP="0065635D">
      <w:pPr>
        <w:pStyle w:val="2"/>
      </w:pPr>
      <w:r>
        <w:rPr>
          <w:rFonts w:hint="eastAsia"/>
        </w:rPr>
        <w:t>参数</w:t>
      </w:r>
      <w:r w:rsidR="00F7118A">
        <w:rPr>
          <w:rFonts w:hint="eastAsia"/>
        </w:rPr>
        <w:t>化建模思路</w:t>
      </w:r>
    </w:p>
    <w:p w14:paraId="453D4F12" w14:textId="45D45EC1" w:rsidR="00531616" w:rsidRDefault="00AB4513" w:rsidP="00907F04">
      <w:pPr>
        <w:pStyle w:val="3"/>
      </w:pPr>
      <w:r>
        <w:rPr>
          <w:rFonts w:hint="eastAsia"/>
        </w:rPr>
        <w:t>建模方式：</w:t>
      </w:r>
    </w:p>
    <w:p w14:paraId="0B64F32E" w14:textId="51933DBA" w:rsidR="00AB4513" w:rsidRDefault="00AB4513" w:rsidP="00AB4513">
      <w:pPr>
        <w:ind w:firstLine="480"/>
      </w:pPr>
      <w:r>
        <w:rPr>
          <w:rFonts w:hint="eastAsia"/>
        </w:rPr>
        <w:t>目前项目团队有两种建模方式：</w:t>
      </w:r>
      <w:r w:rsidR="008D4DB8">
        <w:rPr>
          <w:rFonts w:hint="eastAsia"/>
        </w:rPr>
        <w:t>(</w:t>
      </w:r>
      <w:r w:rsidR="008D4DB8">
        <w:t xml:space="preserve">1) </w:t>
      </w:r>
      <w:r w:rsidR="0042187F">
        <w:rPr>
          <w:rFonts w:hint="eastAsia"/>
        </w:rPr>
        <w:t>商业平台</w:t>
      </w:r>
      <w:r>
        <w:rPr>
          <w:rFonts w:hint="eastAsia"/>
        </w:rPr>
        <w:t>ANSYS</w:t>
      </w:r>
      <w:r>
        <w:t xml:space="preserve"> </w:t>
      </w:r>
      <w:r w:rsidR="00585CE8">
        <w:t xml:space="preserve"> </w:t>
      </w:r>
      <w:r>
        <w:rPr>
          <w:rFonts w:hint="eastAsia"/>
        </w:rPr>
        <w:t>APDL</w:t>
      </w:r>
      <w:r>
        <w:rPr>
          <w:rFonts w:hint="eastAsia"/>
        </w:rPr>
        <w:t>语言</w:t>
      </w:r>
      <w:r w:rsidR="008D4DB8">
        <w:rPr>
          <w:rFonts w:hint="eastAsia"/>
        </w:rPr>
        <w:t>脚本</w:t>
      </w:r>
      <w:r>
        <w:rPr>
          <w:rFonts w:hint="eastAsia"/>
        </w:rPr>
        <w:t>建模</w:t>
      </w:r>
      <w:r w:rsidR="0044116B">
        <w:rPr>
          <w:rFonts w:hint="eastAsia"/>
        </w:rPr>
        <w:t>；</w:t>
      </w:r>
      <w:r w:rsidR="008D4DB8">
        <w:rPr>
          <w:rFonts w:hint="eastAsia"/>
        </w:rPr>
        <w:t>(</w:t>
      </w:r>
      <w:r w:rsidR="008D4DB8">
        <w:t>2)</w:t>
      </w:r>
      <w:r w:rsidR="00FC4F7B">
        <w:t xml:space="preserve"> </w:t>
      </w:r>
      <w:r w:rsidR="0022337D">
        <w:rPr>
          <w:rFonts w:hint="eastAsia"/>
        </w:rPr>
        <w:t>自编</w:t>
      </w:r>
      <w:r w:rsidR="00D80D5E">
        <w:rPr>
          <w:rFonts w:hint="eastAsia"/>
        </w:rPr>
        <w:t>平台</w:t>
      </w:r>
      <w:r w:rsidR="002579AD">
        <w:t xml:space="preserve">MATLAB </w:t>
      </w:r>
      <w:r w:rsidR="00C84391">
        <w:t>.</w:t>
      </w:r>
      <w:r w:rsidR="0022337D">
        <w:rPr>
          <w:rFonts w:hint="eastAsia"/>
        </w:rPr>
        <w:t>m</w:t>
      </w:r>
      <w:r w:rsidR="0022337D">
        <w:rPr>
          <w:rFonts w:hint="eastAsia"/>
        </w:rPr>
        <w:t>文件脚本建模。</w:t>
      </w:r>
      <w:r w:rsidR="00F64C39">
        <w:rPr>
          <w:rFonts w:hint="eastAsia"/>
        </w:rPr>
        <w:t>目前</w:t>
      </w:r>
      <w:r w:rsidR="009C1B0B">
        <w:rPr>
          <w:rFonts w:hint="eastAsia"/>
        </w:rPr>
        <w:t>这两个平台已经实现了基于脚本的</w:t>
      </w:r>
      <w:r w:rsidR="00B14B9B">
        <w:rPr>
          <w:rFonts w:hint="eastAsia"/>
        </w:rPr>
        <w:t>参数化建模。</w:t>
      </w:r>
    </w:p>
    <w:p w14:paraId="18B3E82E" w14:textId="77777777" w:rsidR="008622D4" w:rsidRPr="00AB4513" w:rsidRDefault="008622D4" w:rsidP="00AB4513">
      <w:pPr>
        <w:ind w:firstLine="480"/>
      </w:pPr>
    </w:p>
    <w:p w14:paraId="4B734D15" w14:textId="5FF85982" w:rsidR="000663C4" w:rsidRDefault="00C44839" w:rsidP="000663C4">
      <w:pPr>
        <w:pStyle w:val="3"/>
      </w:pPr>
      <w:r>
        <w:rPr>
          <w:rFonts w:hint="eastAsia"/>
        </w:rPr>
        <w:t>易于用户使用</w:t>
      </w:r>
      <w:r w:rsidR="00C20917">
        <w:rPr>
          <w:rFonts w:hint="eastAsia"/>
        </w:rPr>
        <w:t>操作</w:t>
      </w:r>
      <w:r>
        <w:rPr>
          <w:rFonts w:hint="eastAsia"/>
        </w:rPr>
        <w:t>的</w:t>
      </w:r>
      <w:r w:rsidR="00CB125C">
        <w:rPr>
          <w:rFonts w:hint="eastAsia"/>
        </w:rPr>
        <w:t>参数化建模的</w:t>
      </w:r>
      <w:r w:rsidR="000663C4">
        <w:rPr>
          <w:rFonts w:hint="eastAsia"/>
        </w:rPr>
        <w:t>基本实现方式</w:t>
      </w:r>
    </w:p>
    <w:p w14:paraId="2161025C" w14:textId="2DA8BF2A" w:rsidR="000663C4" w:rsidRDefault="000663C4" w:rsidP="000663C4">
      <w:pPr>
        <w:ind w:firstLine="480"/>
      </w:pPr>
      <w:r>
        <w:rPr>
          <w:rFonts w:hint="eastAsia"/>
        </w:rPr>
        <w:t>利用</w:t>
      </w:r>
      <w:r>
        <w:t>MATLAB</w:t>
      </w:r>
      <w:r>
        <w:rPr>
          <w:rFonts w:hint="eastAsia"/>
        </w:rPr>
        <w:t>强大的文件读写能力，</w:t>
      </w:r>
      <w:r w:rsidR="002B0C14">
        <w:rPr>
          <w:rFonts w:hint="eastAsia"/>
        </w:rPr>
        <w:t>能够</w:t>
      </w:r>
      <w:r>
        <w:rPr>
          <w:rFonts w:hint="eastAsia"/>
        </w:rPr>
        <w:t>读取</w:t>
      </w:r>
      <w:r>
        <w:rPr>
          <w:rFonts w:hint="eastAsia"/>
        </w:rPr>
        <w:t>Excel</w:t>
      </w:r>
      <w:r>
        <w:rPr>
          <w:rFonts w:hint="eastAsia"/>
        </w:rPr>
        <w:t>表格的数据文件。</w:t>
      </w:r>
      <w:r w:rsidR="003D5D4B">
        <w:rPr>
          <w:rFonts w:hint="eastAsia"/>
        </w:rPr>
        <w:t>用户可以在</w:t>
      </w:r>
      <w:r w:rsidR="003D5D4B">
        <w:rPr>
          <w:rFonts w:hint="eastAsia"/>
        </w:rPr>
        <w:t>Excel</w:t>
      </w:r>
      <w:r w:rsidR="003D5D4B">
        <w:rPr>
          <w:rFonts w:hint="eastAsia"/>
        </w:rPr>
        <w:t>表格中对应位置填写</w:t>
      </w:r>
      <w:r w:rsidR="002B0C14">
        <w:rPr>
          <w:rFonts w:hint="eastAsia"/>
        </w:rPr>
        <w:t>相应的</w:t>
      </w:r>
      <w:r w:rsidR="008D242F">
        <w:rPr>
          <w:rFonts w:hint="eastAsia"/>
        </w:rPr>
        <w:t>参数</w:t>
      </w:r>
      <w:r w:rsidR="00231628">
        <w:rPr>
          <w:rFonts w:hint="eastAsia"/>
        </w:rPr>
        <w:t>，</w:t>
      </w:r>
      <w:r w:rsidR="00D623AA">
        <w:rPr>
          <w:rFonts w:hint="eastAsia"/>
        </w:rPr>
        <w:t>通过</w:t>
      </w:r>
      <w:proofErr w:type="spellStart"/>
      <w:r w:rsidR="00D623AA">
        <w:rPr>
          <w:rFonts w:ascii="Arial" w:hAnsi="Arial" w:cs="Arial"/>
          <w:color w:val="4D4D4D"/>
          <w:shd w:val="clear" w:color="auto" w:fill="FFFFFF"/>
        </w:rPr>
        <w:t>x</w:t>
      </w:r>
      <w:r w:rsidR="006E5D81">
        <w:rPr>
          <w:rFonts w:ascii="Arial" w:hAnsi="Arial" w:cs="Arial"/>
          <w:color w:val="4D4D4D"/>
          <w:shd w:val="clear" w:color="auto" w:fill="FFFFFF"/>
        </w:rPr>
        <w:t>ls</w:t>
      </w:r>
      <w:r w:rsidR="00D623AA">
        <w:rPr>
          <w:rFonts w:ascii="Arial" w:hAnsi="Arial" w:cs="Arial"/>
          <w:color w:val="4D4D4D"/>
          <w:shd w:val="clear" w:color="auto" w:fill="FFFFFF"/>
        </w:rPr>
        <w:t>write</w:t>
      </w:r>
      <w:proofErr w:type="spellEnd"/>
      <w:r w:rsidR="006E5D81">
        <w:rPr>
          <w:rFonts w:ascii="Arial" w:hAnsi="Arial" w:cs="Arial" w:hint="eastAsia"/>
          <w:color w:val="4D4D4D"/>
          <w:shd w:val="clear" w:color="auto" w:fill="FFFFFF"/>
        </w:rPr>
        <w:t>，</w:t>
      </w:r>
      <w:proofErr w:type="spellStart"/>
      <w:r w:rsidR="006E5D81">
        <w:rPr>
          <w:rFonts w:ascii="Arial" w:hAnsi="Arial" w:cs="Arial"/>
          <w:color w:val="4D4D4D"/>
          <w:shd w:val="clear" w:color="auto" w:fill="FFFFFF"/>
        </w:rPr>
        <w:t>xlsread</w:t>
      </w:r>
      <w:proofErr w:type="spellEnd"/>
      <w:r w:rsidR="008E4A1C">
        <w:rPr>
          <w:rFonts w:ascii="Arial" w:hAnsi="Arial" w:cs="Arial" w:hint="eastAsia"/>
          <w:color w:val="4D4D4D"/>
          <w:shd w:val="clear" w:color="auto" w:fill="FFFFFF"/>
        </w:rPr>
        <w:t>两个函数实现</w:t>
      </w:r>
      <w:r w:rsidR="009C02E0">
        <w:t>MATLAB</w:t>
      </w:r>
      <w:r w:rsidR="008E4A1C">
        <w:rPr>
          <w:rFonts w:ascii="Arial" w:hAnsi="Arial" w:cs="Arial" w:hint="eastAsia"/>
          <w:color w:val="4D4D4D"/>
          <w:shd w:val="clear" w:color="auto" w:fill="FFFFFF"/>
        </w:rPr>
        <w:t>、用户输入的</w:t>
      </w:r>
      <w:r w:rsidR="009C02E0">
        <w:rPr>
          <w:rFonts w:hint="eastAsia"/>
        </w:rPr>
        <w:t>Excel</w:t>
      </w:r>
      <w:r w:rsidR="008E4A1C">
        <w:rPr>
          <w:rFonts w:ascii="Arial" w:hAnsi="Arial" w:cs="Arial" w:hint="eastAsia"/>
          <w:color w:val="4D4D4D"/>
          <w:shd w:val="clear" w:color="auto" w:fill="FFFFFF"/>
        </w:rPr>
        <w:t>文件</w:t>
      </w:r>
      <w:r w:rsidR="008F5F9D">
        <w:rPr>
          <w:rFonts w:ascii="Arial" w:hAnsi="Arial" w:cs="Arial" w:hint="eastAsia"/>
          <w:color w:val="4D4D4D"/>
          <w:shd w:val="clear" w:color="auto" w:fill="FFFFFF"/>
        </w:rPr>
        <w:t>间的</w:t>
      </w:r>
      <w:r w:rsidR="009C02E0">
        <w:rPr>
          <w:rFonts w:ascii="Arial" w:hAnsi="Arial" w:cs="Arial" w:hint="eastAsia"/>
          <w:color w:val="4D4D4D"/>
          <w:shd w:val="clear" w:color="auto" w:fill="FFFFFF"/>
        </w:rPr>
        <w:t>参数传递</w:t>
      </w:r>
      <w:r w:rsidR="008F5F9D">
        <w:rPr>
          <w:rFonts w:ascii="Arial" w:hAnsi="Arial" w:cs="Arial" w:hint="eastAsia"/>
          <w:color w:val="4D4D4D"/>
          <w:shd w:val="clear" w:color="auto" w:fill="FFFFFF"/>
        </w:rPr>
        <w:t>，达到参数调节的目的</w:t>
      </w:r>
      <w:r w:rsidR="008E4A1C">
        <w:rPr>
          <w:rFonts w:ascii="Arial" w:hAnsi="Arial" w:cs="Arial" w:hint="eastAsia"/>
          <w:color w:val="4D4D4D"/>
          <w:shd w:val="clear" w:color="auto" w:fill="FFFFFF"/>
        </w:rPr>
        <w:t>。</w:t>
      </w:r>
    </w:p>
    <w:p w14:paraId="1C3F8D24" w14:textId="447208BF" w:rsidR="00987A8E" w:rsidRPr="009C02E0" w:rsidRDefault="00987A8E" w:rsidP="00F416AC">
      <w:pPr>
        <w:ind w:firstLineChars="0" w:firstLine="0"/>
        <w:jc w:val="center"/>
      </w:pPr>
      <w:r>
        <w:object w:dxaOrig="7605" w:dyaOrig="14865" w14:anchorId="1306F2B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9.6pt;height:251.7pt" o:ole="">
            <v:imagedata r:id="rId8" o:title=""/>
          </v:shape>
          <o:OLEObject Type="Embed" ProgID="Visio.Drawing.15" ShapeID="_x0000_i1025" DrawAspect="Content" ObjectID="_1668434570" r:id="rId9"/>
        </w:object>
      </w:r>
    </w:p>
    <w:p w14:paraId="78C73700" w14:textId="4D8D28E4" w:rsidR="002F4450" w:rsidRDefault="00B5766C" w:rsidP="00FF7039">
      <w:pPr>
        <w:pStyle w:val="2"/>
      </w:pPr>
      <w:r>
        <w:rPr>
          <w:rFonts w:hint="eastAsia"/>
        </w:rPr>
        <w:t>可以</w:t>
      </w:r>
      <w:r w:rsidR="00C66AEC">
        <w:rPr>
          <w:rFonts w:hint="eastAsia"/>
        </w:rPr>
        <w:t>由用户输入的</w:t>
      </w:r>
      <w:r w:rsidR="00D77641">
        <w:rPr>
          <w:rFonts w:hint="eastAsia"/>
        </w:rPr>
        <w:t>模型参数</w:t>
      </w:r>
    </w:p>
    <w:p w14:paraId="3B6684BA" w14:textId="1E4C9FE5" w:rsidR="005F7B39" w:rsidRDefault="005F7B39" w:rsidP="005F7B39">
      <w:pPr>
        <w:ind w:firstLine="480"/>
      </w:pPr>
      <w:r>
        <w:rPr>
          <w:rFonts w:hint="eastAsia"/>
        </w:rPr>
        <w:t>梁跨长度、桥跨数目、混凝土主梁</w:t>
      </w:r>
      <w:r w:rsidR="009076F4">
        <w:rPr>
          <w:rFonts w:hint="eastAsia"/>
        </w:rPr>
        <w:t>材料参数、</w:t>
      </w:r>
      <w:r>
        <w:rPr>
          <w:rFonts w:hint="eastAsia"/>
        </w:rPr>
        <w:t>桥墩高度、桥墩截面信息、</w:t>
      </w:r>
      <w:r w:rsidR="009076F4">
        <w:rPr>
          <w:rFonts w:hint="eastAsia"/>
        </w:rPr>
        <w:t>桥墩材料参数、支座形式及</w:t>
      </w:r>
      <w:r>
        <w:rPr>
          <w:rFonts w:hint="eastAsia"/>
        </w:rPr>
        <w:t>支座刚度</w:t>
      </w:r>
      <w:r w:rsidR="00CA22E9">
        <w:rPr>
          <w:rFonts w:hint="eastAsia"/>
        </w:rPr>
        <w:t>。</w:t>
      </w:r>
    </w:p>
    <w:p w14:paraId="07128F7F" w14:textId="1CB49A51" w:rsidR="00172DC3" w:rsidRDefault="002D66A0" w:rsidP="008C0CB0">
      <w:pPr>
        <w:ind w:firstLine="480"/>
      </w:pPr>
      <w:r>
        <w:rPr>
          <w:noProof/>
        </w:rPr>
        <w:lastRenderedPageBreak/>
        <w:drawing>
          <wp:inline distT="0" distB="0" distL="0" distR="0" wp14:anchorId="7E5BAD36" wp14:editId="11E8B42D">
            <wp:extent cx="5278120" cy="2735580"/>
            <wp:effectExtent l="0" t="0" r="0" b="762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812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1260B3" w14:textId="42226190" w:rsidR="00F51CC2" w:rsidRDefault="00F51CC2" w:rsidP="00F51CC2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541D4B">
        <w:rPr>
          <w:noProof/>
        </w:rPr>
        <w:t>1</w:t>
      </w:r>
      <w:r>
        <w:fldChar w:fldCharType="end"/>
      </w:r>
      <w:r>
        <w:rPr>
          <w:rFonts w:hint="eastAsia"/>
        </w:rPr>
        <w:t>用户通过</w:t>
      </w:r>
      <w:r>
        <w:t>Excel</w:t>
      </w:r>
      <w:r>
        <w:rPr>
          <w:rFonts w:hint="eastAsia"/>
        </w:rPr>
        <w:t>输入参数实例</w:t>
      </w:r>
    </w:p>
    <w:p w14:paraId="3C05AA8D" w14:textId="77777777" w:rsidR="00817EBF" w:rsidRPr="00817EBF" w:rsidRDefault="00817EBF" w:rsidP="00817EBF">
      <w:pPr>
        <w:ind w:firstLine="480"/>
      </w:pPr>
    </w:p>
    <w:p w14:paraId="5CB8BEC6" w14:textId="3B1E5F5B" w:rsidR="00541D4B" w:rsidRDefault="00541D4B" w:rsidP="00541D4B">
      <w:pPr>
        <w:ind w:firstLine="480"/>
      </w:pPr>
      <w:r>
        <w:rPr>
          <w:noProof/>
        </w:rPr>
        <w:drawing>
          <wp:inline distT="0" distB="0" distL="0" distR="0" wp14:anchorId="4FFB8088" wp14:editId="70DEBEEB">
            <wp:extent cx="4654313" cy="473102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0796" cy="473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5567D" w14:textId="521713A6" w:rsidR="00541D4B" w:rsidRPr="00541D4B" w:rsidRDefault="00541D4B" w:rsidP="00001359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 </w:t>
      </w:r>
      <w:r w:rsidR="00001359">
        <w:rPr>
          <w:rFonts w:hint="eastAsia"/>
        </w:rPr>
        <w:t>读取</w:t>
      </w:r>
      <w:r w:rsidR="00001359">
        <w:rPr>
          <w:rFonts w:hint="eastAsia"/>
        </w:rPr>
        <w:t>Excel</w:t>
      </w:r>
      <w:r w:rsidR="00001359">
        <w:rPr>
          <w:rFonts w:hint="eastAsia"/>
        </w:rPr>
        <w:t>表格的</w:t>
      </w:r>
      <w:r w:rsidR="00001359">
        <w:t>MATLAB</w:t>
      </w:r>
      <w:r w:rsidR="00001359">
        <w:rPr>
          <w:rFonts w:hint="eastAsia"/>
        </w:rPr>
        <w:t>脚本</w:t>
      </w:r>
    </w:p>
    <w:p w14:paraId="4499954B" w14:textId="7E5C1FF2" w:rsidR="00DA4E60" w:rsidRDefault="00877920" w:rsidP="00D4085D">
      <w:pPr>
        <w:ind w:firstLineChars="0" w:firstLine="0"/>
      </w:pPr>
      <w:r>
        <w:rPr>
          <w:noProof/>
        </w:rPr>
        <w:lastRenderedPageBreak/>
        <w:drawing>
          <wp:inline distT="0" distB="0" distL="0" distR="0" wp14:anchorId="4FDDDD63" wp14:editId="7E8A9481">
            <wp:extent cx="5278120" cy="1377950"/>
            <wp:effectExtent l="0" t="0" r="0" b="0"/>
            <wp:docPr id="7" name="图片 6">
              <a:extLst xmlns:a="http://schemas.openxmlformats.org/drawingml/2006/main">
                <a:ext uri="{FF2B5EF4-FFF2-40B4-BE49-F238E27FC236}">
                  <a16:creationId xmlns:a16="http://schemas.microsoft.com/office/drawing/2014/main" id="{019A3651-3FD8-4951-BF14-8F3CF14ABDF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6">
                      <a:extLst>
                        <a:ext uri="{FF2B5EF4-FFF2-40B4-BE49-F238E27FC236}">
                          <a16:creationId xmlns:a16="http://schemas.microsoft.com/office/drawing/2014/main" id="{019A3651-3FD8-4951-BF14-8F3CF14ABDF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2"/>
                    <a:srcRect t="2832" r="2361" b="8222"/>
                    <a:stretch/>
                  </pic:blipFill>
                  <pic:spPr>
                    <a:xfrm>
                      <a:off x="0" y="0"/>
                      <a:ext cx="527812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427CED" w14:textId="5814BDDA" w:rsidR="00877920" w:rsidRDefault="00877920" w:rsidP="00D4085D">
      <w:pPr>
        <w:ind w:firstLineChars="0" w:firstLine="0"/>
      </w:pPr>
      <w:r>
        <w:rPr>
          <w:noProof/>
        </w:rPr>
        <w:drawing>
          <wp:inline distT="0" distB="0" distL="0" distR="0" wp14:anchorId="3A9B9636" wp14:editId="682B542F">
            <wp:extent cx="5278120" cy="1044575"/>
            <wp:effectExtent l="0" t="0" r="0" b="3175"/>
            <wp:docPr id="2" name="图片 1">
              <a:extLst xmlns:a="http://schemas.openxmlformats.org/drawingml/2006/main">
                <a:ext uri="{FF2B5EF4-FFF2-40B4-BE49-F238E27FC236}">
                  <a16:creationId xmlns:a16="http://schemas.microsoft.com/office/drawing/2014/main" id="{BA366787-73B5-456C-A67C-508264EBC3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>
                      <a:extLst>
                        <a:ext uri="{FF2B5EF4-FFF2-40B4-BE49-F238E27FC236}">
                          <a16:creationId xmlns:a16="http://schemas.microsoft.com/office/drawing/2014/main" id="{BA366787-73B5-456C-A67C-508264EBC3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 rotWithShape="1">
                    <a:blip r:embed="rId13"/>
                    <a:srcRect r="2132"/>
                    <a:stretch/>
                  </pic:blipFill>
                  <pic:spPr>
                    <a:xfrm>
                      <a:off x="0" y="0"/>
                      <a:ext cx="5278120" cy="104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44650" w14:textId="6CAC2191" w:rsidR="00C36ECC" w:rsidRDefault="00C36ECC" w:rsidP="00C36ECC">
      <w:pPr>
        <w:pStyle w:val="a9"/>
      </w:pPr>
      <w:r>
        <w:rPr>
          <w:rFonts w:hint="eastAsia"/>
        </w:rPr>
        <w:t>图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图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2542A">
        <w:rPr>
          <w:noProof/>
        </w:rPr>
        <w:t>3</w:t>
      </w:r>
      <w:r>
        <w:fldChar w:fldCharType="end"/>
      </w:r>
      <w:r>
        <w:t xml:space="preserve"> </w:t>
      </w:r>
      <w:r w:rsidR="000108D1">
        <w:rPr>
          <w:rFonts w:hint="eastAsia"/>
        </w:rPr>
        <w:t>建立</w:t>
      </w:r>
      <w:proofErr w:type="gramStart"/>
      <w:r w:rsidR="000108D1">
        <w:rPr>
          <w:rFonts w:hint="eastAsia"/>
        </w:rPr>
        <w:t>不同跨数的</w:t>
      </w:r>
      <w:proofErr w:type="gramEnd"/>
      <w:r w:rsidR="000108D1">
        <w:rPr>
          <w:rFonts w:hint="eastAsia"/>
        </w:rPr>
        <w:t>磁浮梁</w:t>
      </w:r>
      <w:r w:rsidR="00DB17EE">
        <w:rPr>
          <w:rFonts w:hint="eastAsia"/>
        </w:rPr>
        <w:t>（</w:t>
      </w:r>
      <w:r w:rsidR="00DB17EE">
        <w:rPr>
          <w:rFonts w:hint="eastAsia"/>
        </w:rPr>
        <w:t>3</w:t>
      </w:r>
      <w:r w:rsidR="00DB17EE">
        <w:rPr>
          <w:rFonts w:hint="eastAsia"/>
        </w:rPr>
        <w:t>跨和</w:t>
      </w:r>
      <w:r w:rsidR="00DB17EE">
        <w:rPr>
          <w:rFonts w:hint="eastAsia"/>
        </w:rPr>
        <w:t>5</w:t>
      </w:r>
      <w:r w:rsidR="00DB17EE">
        <w:rPr>
          <w:rFonts w:hint="eastAsia"/>
        </w:rPr>
        <w:t>跨）</w:t>
      </w:r>
    </w:p>
    <w:p w14:paraId="0D198F8E" w14:textId="77777777" w:rsidR="00FC2E2F" w:rsidRPr="00FC2E2F" w:rsidRDefault="00FC2E2F" w:rsidP="00F31A04">
      <w:pPr>
        <w:ind w:firstLineChars="0" w:firstLine="0"/>
      </w:pPr>
    </w:p>
    <w:p w14:paraId="5BFDC35C" w14:textId="5D48A6D0" w:rsidR="00810FA0" w:rsidRDefault="00395E37" w:rsidP="00810FA0">
      <w:pPr>
        <w:pStyle w:val="2"/>
      </w:pPr>
      <w:r>
        <w:rPr>
          <w:rFonts w:hint="eastAsia"/>
        </w:rPr>
        <w:t>思考</w:t>
      </w:r>
    </w:p>
    <w:p w14:paraId="501ACCEA" w14:textId="362869BB" w:rsidR="00810FA0" w:rsidRPr="00810FA0" w:rsidRDefault="00E31F43" w:rsidP="00810FA0">
      <w:pPr>
        <w:ind w:firstLine="480"/>
      </w:pPr>
      <w:r>
        <w:rPr>
          <w:rFonts w:hint="eastAsia"/>
        </w:rPr>
        <w:t>由于是完全参数化的建模思路，目前的建模方式</w:t>
      </w:r>
      <w:r w:rsidR="00CA40E8">
        <w:rPr>
          <w:rFonts w:hint="eastAsia"/>
        </w:rPr>
        <w:t>能够重复建出</w:t>
      </w:r>
      <w:proofErr w:type="gramStart"/>
      <w:r w:rsidR="00CA40E8">
        <w:rPr>
          <w:rFonts w:hint="eastAsia"/>
        </w:rPr>
        <w:t>每跨都相同</w:t>
      </w:r>
      <w:proofErr w:type="gramEnd"/>
      <w:r w:rsidR="00CA40E8">
        <w:rPr>
          <w:rFonts w:hint="eastAsia"/>
        </w:rPr>
        <w:t>的简支磁浮梁。</w:t>
      </w:r>
    </w:p>
    <w:sectPr w:rsidR="00810FA0" w:rsidRPr="00810FA0" w:rsidSect="00592F10">
      <w:headerReference w:type="even" r:id="rId14"/>
      <w:headerReference w:type="default" r:id="rId15"/>
      <w:footerReference w:type="even" r:id="rId16"/>
      <w:footerReference w:type="default" r:id="rId17"/>
      <w:headerReference w:type="first" r:id="rId18"/>
      <w:footerReference w:type="first" r:id="rId19"/>
      <w:pgSz w:w="11906" w:h="16838" w:code="9"/>
      <w:pgMar w:top="1440" w:right="1797" w:bottom="1440" w:left="1797" w:header="851" w:footer="992" w:gutter="0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0B69BFA" w14:textId="77777777" w:rsidR="00FA50EB" w:rsidRDefault="00FA50EB" w:rsidP="00ED715E">
      <w:pPr>
        <w:ind w:firstLine="480"/>
      </w:pPr>
      <w:r>
        <w:separator/>
      </w:r>
    </w:p>
  </w:endnote>
  <w:endnote w:type="continuationSeparator" w:id="0">
    <w:p w14:paraId="5D3238FE" w14:textId="77777777" w:rsidR="00FA50EB" w:rsidRDefault="00FA50EB" w:rsidP="00ED715E">
      <w:pPr>
        <w:ind w:firstLine="480"/>
      </w:pPr>
      <w:r>
        <w:continuationSeparator/>
      </w:r>
    </w:p>
  </w:endnote>
  <w:endnote w:type="continuationNotice" w:id="1">
    <w:p w14:paraId="126B6BB6" w14:textId="77777777" w:rsidR="00FA50EB" w:rsidRDefault="00FA50EB">
      <w:pPr>
        <w:spacing w:line="240" w:lineRule="auto"/>
        <w:ind w:firstLine="48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仿宋">
    <w:altName w:val="Microsoft Ya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MinionPro-Regular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0D0538" w14:textId="77777777" w:rsidR="00607873" w:rsidRDefault="00607873">
    <w:pPr>
      <w:pStyle w:val="af3"/>
      <w:ind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9398C1C" w14:textId="77777777" w:rsidR="00607873" w:rsidRDefault="00607873">
    <w:pPr>
      <w:pStyle w:val="af3"/>
      <w:ind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C24A487" w14:textId="77777777" w:rsidR="00607873" w:rsidRDefault="00607873">
    <w:pPr>
      <w:pStyle w:val="af3"/>
      <w:ind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145860" w14:textId="77777777" w:rsidR="00FA50EB" w:rsidRDefault="00FA50EB" w:rsidP="00ED715E">
      <w:pPr>
        <w:ind w:firstLine="480"/>
      </w:pPr>
      <w:r>
        <w:separator/>
      </w:r>
    </w:p>
  </w:footnote>
  <w:footnote w:type="continuationSeparator" w:id="0">
    <w:p w14:paraId="334BC2B0" w14:textId="77777777" w:rsidR="00FA50EB" w:rsidRDefault="00FA50EB" w:rsidP="00ED715E">
      <w:pPr>
        <w:ind w:firstLine="480"/>
      </w:pPr>
      <w:r>
        <w:continuationSeparator/>
      </w:r>
    </w:p>
  </w:footnote>
  <w:footnote w:type="continuationNotice" w:id="1">
    <w:p w14:paraId="3B3CE5FF" w14:textId="77777777" w:rsidR="00FA50EB" w:rsidRDefault="00FA50EB">
      <w:pPr>
        <w:spacing w:line="240" w:lineRule="auto"/>
        <w:ind w:firstLine="48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0F00CF6" w14:textId="77777777" w:rsidR="00607873" w:rsidRDefault="00607873">
    <w:pPr>
      <w:pStyle w:val="af1"/>
      <w:ind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4F47D54" w14:textId="77777777" w:rsidR="00607873" w:rsidRDefault="00607873">
    <w:pPr>
      <w:pStyle w:val="af1"/>
      <w:ind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466C5B8" w14:textId="77777777" w:rsidR="00607873" w:rsidRDefault="00607873">
    <w:pPr>
      <w:pStyle w:val="af1"/>
      <w:ind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7C"/>
    <w:multiLevelType w:val="singleLevel"/>
    <w:tmpl w:val="96D01B5A"/>
    <w:lvl w:ilvl="0">
      <w:start w:val="1"/>
      <w:numFmt w:val="decimal"/>
      <w:lvlText w:val="%1."/>
      <w:lvlJc w:val="left"/>
      <w:pPr>
        <w:tabs>
          <w:tab w:val="num" w:pos="2040"/>
        </w:tabs>
        <w:ind w:leftChars="800" w:left="2040" w:hangingChars="200" w:hanging="360"/>
      </w:pPr>
    </w:lvl>
  </w:abstractNum>
  <w:abstractNum w:abstractNumId="1" w15:restartNumberingAfterBreak="0">
    <w:nsid w:val="FFFFFF7D"/>
    <w:multiLevelType w:val="singleLevel"/>
    <w:tmpl w:val="F07A326A"/>
    <w:lvl w:ilvl="0">
      <w:start w:val="1"/>
      <w:numFmt w:val="decimal"/>
      <w:lvlText w:val="%1."/>
      <w:lvlJc w:val="left"/>
      <w:pPr>
        <w:tabs>
          <w:tab w:val="num" w:pos="1620"/>
        </w:tabs>
        <w:ind w:leftChars="600" w:left="1620" w:hangingChars="200" w:hanging="360"/>
      </w:pPr>
    </w:lvl>
  </w:abstractNum>
  <w:abstractNum w:abstractNumId="2" w15:restartNumberingAfterBreak="0">
    <w:nsid w:val="FFFFFF7E"/>
    <w:multiLevelType w:val="singleLevel"/>
    <w:tmpl w:val="75D83DD2"/>
    <w:lvl w:ilvl="0">
      <w:start w:val="1"/>
      <w:numFmt w:val="decimal"/>
      <w:lvlText w:val="%1."/>
      <w:lvlJc w:val="left"/>
      <w:pPr>
        <w:tabs>
          <w:tab w:val="num" w:pos="1200"/>
        </w:tabs>
        <w:ind w:leftChars="400" w:left="1200" w:hangingChars="200" w:hanging="360"/>
      </w:pPr>
    </w:lvl>
  </w:abstractNum>
  <w:abstractNum w:abstractNumId="3" w15:restartNumberingAfterBreak="0">
    <w:nsid w:val="FFFFFF7F"/>
    <w:multiLevelType w:val="singleLevel"/>
    <w:tmpl w:val="19A88F5E"/>
    <w:lvl w:ilvl="0">
      <w:start w:val="1"/>
      <w:numFmt w:val="decimal"/>
      <w:lvlText w:val="%1."/>
      <w:lvlJc w:val="left"/>
      <w:pPr>
        <w:tabs>
          <w:tab w:val="num" w:pos="780"/>
        </w:tabs>
        <w:ind w:leftChars="200" w:left="780" w:hangingChars="200" w:hanging="360"/>
      </w:pPr>
    </w:lvl>
  </w:abstractNum>
  <w:abstractNum w:abstractNumId="4" w15:restartNumberingAfterBreak="0">
    <w:nsid w:val="FFFFFF80"/>
    <w:multiLevelType w:val="singleLevel"/>
    <w:tmpl w:val="3E8CECE4"/>
    <w:lvl w:ilvl="0">
      <w:start w:val="1"/>
      <w:numFmt w:val="bullet"/>
      <w:lvlText w:val=""/>
      <w:lvlJc w:val="left"/>
      <w:pPr>
        <w:tabs>
          <w:tab w:val="num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5" w15:restartNumberingAfterBreak="0">
    <w:nsid w:val="FFFFFF81"/>
    <w:multiLevelType w:val="singleLevel"/>
    <w:tmpl w:val="8E04BCD8"/>
    <w:lvl w:ilvl="0">
      <w:start w:val="1"/>
      <w:numFmt w:val="bullet"/>
      <w:lvlText w:val=""/>
      <w:lvlJc w:val="left"/>
      <w:pPr>
        <w:tabs>
          <w:tab w:val="num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2"/>
    <w:multiLevelType w:val="singleLevel"/>
    <w:tmpl w:val="AE242A6A"/>
    <w:lvl w:ilvl="0">
      <w:start w:val="1"/>
      <w:numFmt w:val="bullet"/>
      <w:lvlText w:val=""/>
      <w:lvlJc w:val="left"/>
      <w:pPr>
        <w:tabs>
          <w:tab w:val="num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3"/>
    <w:multiLevelType w:val="singleLevel"/>
    <w:tmpl w:val="2820DD62"/>
    <w:lvl w:ilvl="0">
      <w:start w:val="1"/>
      <w:numFmt w:val="bullet"/>
      <w:lvlText w:val=""/>
      <w:lvlJc w:val="left"/>
      <w:pPr>
        <w:tabs>
          <w:tab w:val="num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8"/>
    <w:multiLevelType w:val="singleLevel"/>
    <w:tmpl w:val="C8449686"/>
    <w:lvl w:ilvl="0">
      <w:start w:val="1"/>
      <w:numFmt w:val="decimal"/>
      <w:lvlText w:val="%1."/>
      <w:lvlJc w:val="left"/>
      <w:pPr>
        <w:tabs>
          <w:tab w:val="num" w:pos="360"/>
        </w:tabs>
        <w:ind w:left="360" w:hangingChars="200" w:hanging="360"/>
      </w:pPr>
    </w:lvl>
  </w:abstractNum>
  <w:abstractNum w:abstractNumId="9" w15:restartNumberingAfterBreak="0">
    <w:nsid w:val="FFFFFF89"/>
    <w:multiLevelType w:val="singleLevel"/>
    <w:tmpl w:val="BAC2557E"/>
    <w:lvl w:ilvl="0">
      <w:start w:val="1"/>
      <w:numFmt w:val="bullet"/>
      <w:lvlText w:val=""/>
      <w:lvlJc w:val="left"/>
      <w:pPr>
        <w:tabs>
          <w:tab w:val="num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0" w15:restartNumberingAfterBreak="0">
    <w:nsid w:val="69413505"/>
    <w:multiLevelType w:val="multilevel"/>
    <w:tmpl w:val="0B9A93B2"/>
    <w:lvl w:ilvl="0">
      <w:start w:val="1"/>
      <w:numFmt w:val="none"/>
      <w:pStyle w:val="1"/>
      <w:suff w:val="space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pStyle w:val="2"/>
      <w:suff w:val="space"/>
      <w:lvlText w:val="%1%2"/>
      <w:lvlJc w:val="left"/>
      <w:pPr>
        <w:ind w:left="0" w:firstLine="0"/>
      </w:pPr>
      <w:rPr>
        <w:rFonts w:hint="eastAsia"/>
        <w:b/>
        <w:bCs/>
      </w:rPr>
    </w:lvl>
    <w:lvl w:ilvl="2">
      <w:start w:val="1"/>
      <w:numFmt w:val="decimal"/>
      <w:pStyle w:val="3"/>
      <w:suff w:val="space"/>
      <w:lvlText w:val="%1%2.%3"/>
      <w:lvlJc w:val="left"/>
      <w:pPr>
        <w:ind w:left="0" w:firstLine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left="0" w:firstLine="0"/>
      </w:pPr>
      <w:rPr>
        <w:rFonts w:hint="eastAsia"/>
      </w:rPr>
    </w:lvl>
    <w:lvl w:ilvl="4">
      <w:start w:val="1"/>
      <w:numFmt w:val="decimal"/>
      <w:suff w:val="space"/>
      <w:lvlText w:val="%1.%2.%3.%4.%5"/>
      <w:lvlJc w:val="left"/>
      <w:pPr>
        <w:ind w:left="0" w:firstLine="0"/>
      </w:pPr>
      <w:rPr>
        <w:rFonts w:hint="eastAsia"/>
      </w:rPr>
    </w:lvl>
    <w:lvl w:ilvl="5">
      <w:start w:val="1"/>
      <w:numFmt w:val="decimal"/>
      <w:suff w:val="space"/>
      <w:lvlText w:val="%1.%2.%3.%4.%5.%6"/>
      <w:lvlJc w:val="left"/>
      <w:pPr>
        <w:ind w:left="0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0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0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0" w:firstLine="0"/>
      </w:pPr>
      <w:rPr>
        <w:rFonts w:hint="eastAsia"/>
      </w:rPr>
    </w:lvl>
  </w:abstractNum>
  <w:abstractNum w:abstractNumId="11" w15:restartNumberingAfterBreak="0">
    <w:nsid w:val="6E8A666B"/>
    <w:multiLevelType w:val="hybridMultilevel"/>
    <w:tmpl w:val="CA969ACE"/>
    <w:lvl w:ilvl="0" w:tplc="169267E2">
      <w:start w:val="1"/>
      <w:numFmt w:val="decimal"/>
      <w:lvlText w:val="%1、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num w:numId="1">
    <w:abstractNumId w:val="8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9"/>
  </w:num>
  <w:num w:numId="7">
    <w:abstractNumId w:val="7"/>
  </w:num>
  <w:num w:numId="8">
    <w:abstractNumId w:val="6"/>
  </w:num>
  <w:num w:numId="9">
    <w:abstractNumId w:val="5"/>
  </w:num>
  <w:num w:numId="10">
    <w:abstractNumId w:val="4"/>
  </w:num>
  <w:num w:numId="11">
    <w:abstractNumId w:val="11"/>
  </w:num>
  <w:num w:numId="12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bordersDoNotSurroundHeader/>
  <w:bordersDoNotSurroundFooter/>
  <w:hideSpellingErrors/>
  <w:hideGrammaticalErrors/>
  <w:proofState w:spelling="clean" w:grammar="clean"/>
  <w:attachedTemplate r:id="rId1"/>
  <w:defaultTabStop w:val="420"/>
  <w:drawingGridHorizontalSpacing w:val="181"/>
  <w:drawingGridVerticalSpacing w:val="156"/>
  <w:displayHorizontalDrawingGridEvery w:val="0"/>
  <w:displayVerticalDrawingGridEvery w:val="2"/>
  <w:doNotUseMarginsForDrawingGridOrigin/>
  <w:drawingGridHorizontalOrigin w:val="1797"/>
  <w:drawingGridVerticalOrigin w:val="1440"/>
  <w:characterSpacingControl w:val="compressPunctuation"/>
  <w:hdrShapeDefaults>
    <o:shapedefaults v:ext="edit" spidmax="2049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ysTS2tLQwNTW2NLU0MTJT0lEKTi0uzszPAykwrQUAEd0fkCwAAAA="/>
    <w:docVar w:name="EN.InstantFormat" w:val="&lt;ENInstantFormat&gt;&lt;Enabled&gt;1&lt;/Enabled&gt;&lt;ScanUnformatted&gt;1&lt;/ScanUnformatted&gt;&lt;ScanChanges&gt;1&lt;/ScanChanges&gt;&lt;Suspended&gt;1&lt;/Suspended&gt;&lt;/ENInstantFormat&gt;"/>
    <w:docVar w:name="EN.Layout" w:val="&lt;ENLayout&gt;&lt;Style&gt;Chinese Std GBT7714 (numeric)&lt;/Style&gt;&lt;LeftDelim&gt;{&lt;/LeftDelim&gt;&lt;RightDelim&gt;}&lt;/RightDelim&gt;&lt;FontName&gt;Times New Roman&lt;/FontName&gt;&lt;FontSize&gt;10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HyperlinksEnabled&gt;0&lt;/HyperlinksEnabled&gt;&lt;HyperlinksVisible&gt;0&lt;/HyperlinksVisible&gt;&lt;EnableBibliographyCategories&gt;0&lt;/EnableBibliographyCategories&gt;&lt;/ENLayout&gt;"/>
    <w:docVar w:name="EN.Libraries" w:val="&lt;Libraries&gt;&lt;item db-id=&quot;0ptx55dp52ewd9exdxjxf2vwad9f0xwtwwd0&quot;&gt;masterDedgreeYB&lt;record-ids&gt;&lt;item&gt;56&lt;/item&gt;&lt;item&gt;62&lt;/item&gt;&lt;item&gt;83&lt;/item&gt;&lt;item&gt;88&lt;/item&gt;&lt;item&gt;110&lt;/item&gt;&lt;item&gt;111&lt;/item&gt;&lt;item&gt;112&lt;/item&gt;&lt;/record-ids&gt;&lt;/item&gt;&lt;/Libraries&gt;"/>
  </w:docVars>
  <w:rsids>
    <w:rsidRoot w:val="00B5766C"/>
    <w:rsid w:val="000008D5"/>
    <w:rsid w:val="00001359"/>
    <w:rsid w:val="00001D8F"/>
    <w:rsid w:val="0000288D"/>
    <w:rsid w:val="000053C3"/>
    <w:rsid w:val="00005895"/>
    <w:rsid w:val="00005F23"/>
    <w:rsid w:val="00006F5A"/>
    <w:rsid w:val="000108D1"/>
    <w:rsid w:val="00011361"/>
    <w:rsid w:val="00012776"/>
    <w:rsid w:val="00012E6C"/>
    <w:rsid w:val="0001338C"/>
    <w:rsid w:val="000174E0"/>
    <w:rsid w:val="00017B8C"/>
    <w:rsid w:val="00020EEC"/>
    <w:rsid w:val="00021C2E"/>
    <w:rsid w:val="000225C7"/>
    <w:rsid w:val="00025671"/>
    <w:rsid w:val="00026B8B"/>
    <w:rsid w:val="0002709B"/>
    <w:rsid w:val="00027739"/>
    <w:rsid w:val="00027C81"/>
    <w:rsid w:val="000313B0"/>
    <w:rsid w:val="0003149B"/>
    <w:rsid w:val="000324AF"/>
    <w:rsid w:val="000335C1"/>
    <w:rsid w:val="00035082"/>
    <w:rsid w:val="00035A4A"/>
    <w:rsid w:val="000365B7"/>
    <w:rsid w:val="00043AFB"/>
    <w:rsid w:val="00043E28"/>
    <w:rsid w:val="000448EE"/>
    <w:rsid w:val="00044F7D"/>
    <w:rsid w:val="000476E6"/>
    <w:rsid w:val="00047BD5"/>
    <w:rsid w:val="000510BA"/>
    <w:rsid w:val="00051C21"/>
    <w:rsid w:val="00052DCE"/>
    <w:rsid w:val="000552C7"/>
    <w:rsid w:val="00055BD6"/>
    <w:rsid w:val="00055CB2"/>
    <w:rsid w:val="000572C4"/>
    <w:rsid w:val="00060BFB"/>
    <w:rsid w:val="00061164"/>
    <w:rsid w:val="00061E8A"/>
    <w:rsid w:val="00062983"/>
    <w:rsid w:val="0006426C"/>
    <w:rsid w:val="0006572B"/>
    <w:rsid w:val="000663C4"/>
    <w:rsid w:val="00066439"/>
    <w:rsid w:val="0006724E"/>
    <w:rsid w:val="000713E2"/>
    <w:rsid w:val="000724E3"/>
    <w:rsid w:val="00072DE9"/>
    <w:rsid w:val="00073B39"/>
    <w:rsid w:val="00077A79"/>
    <w:rsid w:val="0008049B"/>
    <w:rsid w:val="00080B1D"/>
    <w:rsid w:val="0008204B"/>
    <w:rsid w:val="00082076"/>
    <w:rsid w:val="00083448"/>
    <w:rsid w:val="00084943"/>
    <w:rsid w:val="000861F3"/>
    <w:rsid w:val="000865AE"/>
    <w:rsid w:val="00087CC6"/>
    <w:rsid w:val="00090274"/>
    <w:rsid w:val="00091C61"/>
    <w:rsid w:val="0009280E"/>
    <w:rsid w:val="00094831"/>
    <w:rsid w:val="00095526"/>
    <w:rsid w:val="000957D0"/>
    <w:rsid w:val="00095A74"/>
    <w:rsid w:val="00096504"/>
    <w:rsid w:val="00096880"/>
    <w:rsid w:val="00096CBD"/>
    <w:rsid w:val="000977CE"/>
    <w:rsid w:val="000A0688"/>
    <w:rsid w:val="000A1086"/>
    <w:rsid w:val="000A14B4"/>
    <w:rsid w:val="000A1F44"/>
    <w:rsid w:val="000A20AA"/>
    <w:rsid w:val="000A2CD5"/>
    <w:rsid w:val="000A357B"/>
    <w:rsid w:val="000A3A7D"/>
    <w:rsid w:val="000A44B1"/>
    <w:rsid w:val="000A4800"/>
    <w:rsid w:val="000A527A"/>
    <w:rsid w:val="000A58E1"/>
    <w:rsid w:val="000A637C"/>
    <w:rsid w:val="000A67B7"/>
    <w:rsid w:val="000A6D91"/>
    <w:rsid w:val="000A6F40"/>
    <w:rsid w:val="000A6F95"/>
    <w:rsid w:val="000A790D"/>
    <w:rsid w:val="000A7CDD"/>
    <w:rsid w:val="000B3B4B"/>
    <w:rsid w:val="000B478A"/>
    <w:rsid w:val="000B66EF"/>
    <w:rsid w:val="000C0AC0"/>
    <w:rsid w:val="000C1003"/>
    <w:rsid w:val="000C10B0"/>
    <w:rsid w:val="000C52B8"/>
    <w:rsid w:val="000C6D29"/>
    <w:rsid w:val="000D024B"/>
    <w:rsid w:val="000D04DD"/>
    <w:rsid w:val="000D1395"/>
    <w:rsid w:val="000D16E5"/>
    <w:rsid w:val="000D1F6A"/>
    <w:rsid w:val="000D4354"/>
    <w:rsid w:val="000D657A"/>
    <w:rsid w:val="000E03CA"/>
    <w:rsid w:val="000E32F5"/>
    <w:rsid w:val="000E5126"/>
    <w:rsid w:val="000E6B21"/>
    <w:rsid w:val="000E6FF9"/>
    <w:rsid w:val="000F00DF"/>
    <w:rsid w:val="000F141C"/>
    <w:rsid w:val="000F2D17"/>
    <w:rsid w:val="000F2FB7"/>
    <w:rsid w:val="000F3186"/>
    <w:rsid w:val="000F4ED4"/>
    <w:rsid w:val="000F517A"/>
    <w:rsid w:val="000F589F"/>
    <w:rsid w:val="000F5F12"/>
    <w:rsid w:val="000F6576"/>
    <w:rsid w:val="000F751F"/>
    <w:rsid w:val="00100450"/>
    <w:rsid w:val="0010050C"/>
    <w:rsid w:val="001005C7"/>
    <w:rsid w:val="0010092C"/>
    <w:rsid w:val="00102461"/>
    <w:rsid w:val="00104CB7"/>
    <w:rsid w:val="00104CE0"/>
    <w:rsid w:val="00107DA2"/>
    <w:rsid w:val="00111044"/>
    <w:rsid w:val="0011476D"/>
    <w:rsid w:val="00117788"/>
    <w:rsid w:val="00117E46"/>
    <w:rsid w:val="00121F47"/>
    <w:rsid w:val="001221A5"/>
    <w:rsid w:val="00122607"/>
    <w:rsid w:val="00123DD6"/>
    <w:rsid w:val="00125008"/>
    <w:rsid w:val="00126BE6"/>
    <w:rsid w:val="00127D65"/>
    <w:rsid w:val="0013089F"/>
    <w:rsid w:val="001317E7"/>
    <w:rsid w:val="00131E45"/>
    <w:rsid w:val="00134C58"/>
    <w:rsid w:val="0013502D"/>
    <w:rsid w:val="00140127"/>
    <w:rsid w:val="001401DB"/>
    <w:rsid w:val="001436ED"/>
    <w:rsid w:val="0014420B"/>
    <w:rsid w:val="001508BA"/>
    <w:rsid w:val="00151BCF"/>
    <w:rsid w:val="00156F79"/>
    <w:rsid w:val="001574A8"/>
    <w:rsid w:val="00162189"/>
    <w:rsid w:val="00162A08"/>
    <w:rsid w:val="0016449D"/>
    <w:rsid w:val="00166AAE"/>
    <w:rsid w:val="00166E12"/>
    <w:rsid w:val="00172510"/>
    <w:rsid w:val="00172DC3"/>
    <w:rsid w:val="0017348F"/>
    <w:rsid w:val="00174C46"/>
    <w:rsid w:val="001754AC"/>
    <w:rsid w:val="00175C6E"/>
    <w:rsid w:val="00176E3A"/>
    <w:rsid w:val="001774C8"/>
    <w:rsid w:val="001774DC"/>
    <w:rsid w:val="00180A57"/>
    <w:rsid w:val="00180B4F"/>
    <w:rsid w:val="001826A6"/>
    <w:rsid w:val="001841B2"/>
    <w:rsid w:val="001875D9"/>
    <w:rsid w:val="00190046"/>
    <w:rsid w:val="00190E7B"/>
    <w:rsid w:val="0019184F"/>
    <w:rsid w:val="0019364B"/>
    <w:rsid w:val="001944BB"/>
    <w:rsid w:val="00194F35"/>
    <w:rsid w:val="001A0092"/>
    <w:rsid w:val="001A0830"/>
    <w:rsid w:val="001A12B7"/>
    <w:rsid w:val="001B03E9"/>
    <w:rsid w:val="001B294B"/>
    <w:rsid w:val="001B2ACE"/>
    <w:rsid w:val="001B2BC6"/>
    <w:rsid w:val="001B34DB"/>
    <w:rsid w:val="001B4D7E"/>
    <w:rsid w:val="001B5B07"/>
    <w:rsid w:val="001B5E33"/>
    <w:rsid w:val="001B6198"/>
    <w:rsid w:val="001C0FD3"/>
    <w:rsid w:val="001C1596"/>
    <w:rsid w:val="001C21AB"/>
    <w:rsid w:val="001C2755"/>
    <w:rsid w:val="001C4FC4"/>
    <w:rsid w:val="001C7CA8"/>
    <w:rsid w:val="001D0470"/>
    <w:rsid w:val="001D0D32"/>
    <w:rsid w:val="001D0F6C"/>
    <w:rsid w:val="001D1989"/>
    <w:rsid w:val="001D2AB4"/>
    <w:rsid w:val="001D2C39"/>
    <w:rsid w:val="001D3846"/>
    <w:rsid w:val="001D5548"/>
    <w:rsid w:val="001D5CA0"/>
    <w:rsid w:val="001D5D38"/>
    <w:rsid w:val="001D5E6A"/>
    <w:rsid w:val="001D6A41"/>
    <w:rsid w:val="001D7B54"/>
    <w:rsid w:val="001E1EF3"/>
    <w:rsid w:val="001E224E"/>
    <w:rsid w:val="001E2C81"/>
    <w:rsid w:val="001E3A3B"/>
    <w:rsid w:val="001E41FA"/>
    <w:rsid w:val="001E4736"/>
    <w:rsid w:val="001E5116"/>
    <w:rsid w:val="001E662E"/>
    <w:rsid w:val="001E6B55"/>
    <w:rsid w:val="001F0006"/>
    <w:rsid w:val="001F1CF8"/>
    <w:rsid w:val="001F42BE"/>
    <w:rsid w:val="001F4EF5"/>
    <w:rsid w:val="001F5BB1"/>
    <w:rsid w:val="001F60D4"/>
    <w:rsid w:val="001F613D"/>
    <w:rsid w:val="001F74DF"/>
    <w:rsid w:val="001F7A0B"/>
    <w:rsid w:val="002006CF"/>
    <w:rsid w:val="00200A62"/>
    <w:rsid w:val="00201955"/>
    <w:rsid w:val="002021C7"/>
    <w:rsid w:val="00202211"/>
    <w:rsid w:val="00202620"/>
    <w:rsid w:val="00205FAB"/>
    <w:rsid w:val="00206750"/>
    <w:rsid w:val="002067BF"/>
    <w:rsid w:val="002111ED"/>
    <w:rsid w:val="002116A2"/>
    <w:rsid w:val="00211FB9"/>
    <w:rsid w:val="00213189"/>
    <w:rsid w:val="0021383B"/>
    <w:rsid w:val="00213D5B"/>
    <w:rsid w:val="00215483"/>
    <w:rsid w:val="00215563"/>
    <w:rsid w:val="00216394"/>
    <w:rsid w:val="00217612"/>
    <w:rsid w:val="0021773F"/>
    <w:rsid w:val="00217FC6"/>
    <w:rsid w:val="00220937"/>
    <w:rsid w:val="0022337D"/>
    <w:rsid w:val="00231628"/>
    <w:rsid w:val="00231ACC"/>
    <w:rsid w:val="00231F1A"/>
    <w:rsid w:val="00234BBB"/>
    <w:rsid w:val="00235470"/>
    <w:rsid w:val="00235F24"/>
    <w:rsid w:val="00237212"/>
    <w:rsid w:val="00241AEC"/>
    <w:rsid w:val="002433C8"/>
    <w:rsid w:val="00243E1B"/>
    <w:rsid w:val="002465DB"/>
    <w:rsid w:val="00246854"/>
    <w:rsid w:val="00250963"/>
    <w:rsid w:val="00250FCE"/>
    <w:rsid w:val="0025183F"/>
    <w:rsid w:val="0025361F"/>
    <w:rsid w:val="00254646"/>
    <w:rsid w:val="002552D7"/>
    <w:rsid w:val="00255C7D"/>
    <w:rsid w:val="002579AD"/>
    <w:rsid w:val="00257BCF"/>
    <w:rsid w:val="002611C8"/>
    <w:rsid w:val="0026172B"/>
    <w:rsid w:val="002623AE"/>
    <w:rsid w:val="00262E0F"/>
    <w:rsid w:val="00263016"/>
    <w:rsid w:val="0026339C"/>
    <w:rsid w:val="002649A7"/>
    <w:rsid w:val="00265260"/>
    <w:rsid w:val="00265281"/>
    <w:rsid w:val="00266935"/>
    <w:rsid w:val="00266BEE"/>
    <w:rsid w:val="0027042E"/>
    <w:rsid w:val="0027243F"/>
    <w:rsid w:val="00272AC6"/>
    <w:rsid w:val="00272EFB"/>
    <w:rsid w:val="00274F2F"/>
    <w:rsid w:val="002756B7"/>
    <w:rsid w:val="0027586B"/>
    <w:rsid w:val="00276616"/>
    <w:rsid w:val="0027697A"/>
    <w:rsid w:val="00276D50"/>
    <w:rsid w:val="002778A8"/>
    <w:rsid w:val="0028219E"/>
    <w:rsid w:val="002835FC"/>
    <w:rsid w:val="002837AD"/>
    <w:rsid w:val="00284050"/>
    <w:rsid w:val="00284223"/>
    <w:rsid w:val="0028442A"/>
    <w:rsid w:val="002848AA"/>
    <w:rsid w:val="002849CC"/>
    <w:rsid w:val="00285320"/>
    <w:rsid w:val="002857B6"/>
    <w:rsid w:val="00285937"/>
    <w:rsid w:val="00285EDD"/>
    <w:rsid w:val="0028628E"/>
    <w:rsid w:val="00286B0A"/>
    <w:rsid w:val="00286BB6"/>
    <w:rsid w:val="00287927"/>
    <w:rsid w:val="00290876"/>
    <w:rsid w:val="002908A7"/>
    <w:rsid w:val="002909AB"/>
    <w:rsid w:val="00291F11"/>
    <w:rsid w:val="00292AB5"/>
    <w:rsid w:val="0029376D"/>
    <w:rsid w:val="0029393B"/>
    <w:rsid w:val="002959C9"/>
    <w:rsid w:val="00296F3B"/>
    <w:rsid w:val="002A12C3"/>
    <w:rsid w:val="002A1D6F"/>
    <w:rsid w:val="002A39EA"/>
    <w:rsid w:val="002B0C14"/>
    <w:rsid w:val="002B1488"/>
    <w:rsid w:val="002B2ED4"/>
    <w:rsid w:val="002B60B9"/>
    <w:rsid w:val="002B7C8A"/>
    <w:rsid w:val="002B7F0D"/>
    <w:rsid w:val="002C1B37"/>
    <w:rsid w:val="002C26B1"/>
    <w:rsid w:val="002C307A"/>
    <w:rsid w:val="002C4060"/>
    <w:rsid w:val="002C4C52"/>
    <w:rsid w:val="002D0566"/>
    <w:rsid w:val="002D0877"/>
    <w:rsid w:val="002D1655"/>
    <w:rsid w:val="002D3FC2"/>
    <w:rsid w:val="002D42AA"/>
    <w:rsid w:val="002D66A0"/>
    <w:rsid w:val="002D6853"/>
    <w:rsid w:val="002D6B2D"/>
    <w:rsid w:val="002D6E65"/>
    <w:rsid w:val="002D7734"/>
    <w:rsid w:val="002D7879"/>
    <w:rsid w:val="002D7F04"/>
    <w:rsid w:val="002E013E"/>
    <w:rsid w:val="002E09D9"/>
    <w:rsid w:val="002E31B2"/>
    <w:rsid w:val="002E3A21"/>
    <w:rsid w:val="002E401D"/>
    <w:rsid w:val="002E480B"/>
    <w:rsid w:val="002E559F"/>
    <w:rsid w:val="002E6B6D"/>
    <w:rsid w:val="002E6B9D"/>
    <w:rsid w:val="002E6FAD"/>
    <w:rsid w:val="002E7A5F"/>
    <w:rsid w:val="002F1975"/>
    <w:rsid w:val="002F2D6D"/>
    <w:rsid w:val="002F3553"/>
    <w:rsid w:val="002F4450"/>
    <w:rsid w:val="002F4773"/>
    <w:rsid w:val="002F70F1"/>
    <w:rsid w:val="002F73BE"/>
    <w:rsid w:val="002F7E2C"/>
    <w:rsid w:val="00300907"/>
    <w:rsid w:val="00300FB5"/>
    <w:rsid w:val="0030137D"/>
    <w:rsid w:val="00302293"/>
    <w:rsid w:val="00303478"/>
    <w:rsid w:val="003046F7"/>
    <w:rsid w:val="00305412"/>
    <w:rsid w:val="003056B0"/>
    <w:rsid w:val="00307558"/>
    <w:rsid w:val="003079AB"/>
    <w:rsid w:val="00307A2E"/>
    <w:rsid w:val="003100C9"/>
    <w:rsid w:val="00310FED"/>
    <w:rsid w:val="00312789"/>
    <w:rsid w:val="00312B7A"/>
    <w:rsid w:val="003134AF"/>
    <w:rsid w:val="003158F1"/>
    <w:rsid w:val="0032026E"/>
    <w:rsid w:val="003206D1"/>
    <w:rsid w:val="00320864"/>
    <w:rsid w:val="00322630"/>
    <w:rsid w:val="003230F9"/>
    <w:rsid w:val="003236B0"/>
    <w:rsid w:val="00324420"/>
    <w:rsid w:val="0032493D"/>
    <w:rsid w:val="00325288"/>
    <w:rsid w:val="00327C86"/>
    <w:rsid w:val="00327D9C"/>
    <w:rsid w:val="00330020"/>
    <w:rsid w:val="00330512"/>
    <w:rsid w:val="00332606"/>
    <w:rsid w:val="0033355B"/>
    <w:rsid w:val="00333C0B"/>
    <w:rsid w:val="003358A6"/>
    <w:rsid w:val="0033658B"/>
    <w:rsid w:val="003368EB"/>
    <w:rsid w:val="0034215C"/>
    <w:rsid w:val="00343173"/>
    <w:rsid w:val="0034320D"/>
    <w:rsid w:val="00344FEA"/>
    <w:rsid w:val="003451F2"/>
    <w:rsid w:val="00345B86"/>
    <w:rsid w:val="003471FC"/>
    <w:rsid w:val="003472E1"/>
    <w:rsid w:val="00347522"/>
    <w:rsid w:val="00347A4F"/>
    <w:rsid w:val="00347BF2"/>
    <w:rsid w:val="0035099B"/>
    <w:rsid w:val="00350BBC"/>
    <w:rsid w:val="003524D7"/>
    <w:rsid w:val="00353DB4"/>
    <w:rsid w:val="003552B3"/>
    <w:rsid w:val="00356B9E"/>
    <w:rsid w:val="00356E3C"/>
    <w:rsid w:val="00357091"/>
    <w:rsid w:val="003572E0"/>
    <w:rsid w:val="00360229"/>
    <w:rsid w:val="00363163"/>
    <w:rsid w:val="003636C9"/>
    <w:rsid w:val="003708BE"/>
    <w:rsid w:val="003714CB"/>
    <w:rsid w:val="00373090"/>
    <w:rsid w:val="00374E1F"/>
    <w:rsid w:val="003808B9"/>
    <w:rsid w:val="00381C58"/>
    <w:rsid w:val="003846F9"/>
    <w:rsid w:val="0038508C"/>
    <w:rsid w:val="0038696D"/>
    <w:rsid w:val="00386977"/>
    <w:rsid w:val="003870F1"/>
    <w:rsid w:val="00391F43"/>
    <w:rsid w:val="003949DD"/>
    <w:rsid w:val="00395E37"/>
    <w:rsid w:val="00397BB4"/>
    <w:rsid w:val="00397F8F"/>
    <w:rsid w:val="003A249E"/>
    <w:rsid w:val="003A2DA6"/>
    <w:rsid w:val="003A3EDC"/>
    <w:rsid w:val="003A5D98"/>
    <w:rsid w:val="003A61F4"/>
    <w:rsid w:val="003A7F45"/>
    <w:rsid w:val="003B0A65"/>
    <w:rsid w:val="003B12CE"/>
    <w:rsid w:val="003B2358"/>
    <w:rsid w:val="003B2719"/>
    <w:rsid w:val="003B29A1"/>
    <w:rsid w:val="003B56B3"/>
    <w:rsid w:val="003B7006"/>
    <w:rsid w:val="003B7BBC"/>
    <w:rsid w:val="003C11AE"/>
    <w:rsid w:val="003C1C01"/>
    <w:rsid w:val="003C1F24"/>
    <w:rsid w:val="003C43DA"/>
    <w:rsid w:val="003C5C3B"/>
    <w:rsid w:val="003C7102"/>
    <w:rsid w:val="003D0DE5"/>
    <w:rsid w:val="003D1CE3"/>
    <w:rsid w:val="003D4217"/>
    <w:rsid w:val="003D5081"/>
    <w:rsid w:val="003D5D4B"/>
    <w:rsid w:val="003D69B2"/>
    <w:rsid w:val="003D79A5"/>
    <w:rsid w:val="003D7D6F"/>
    <w:rsid w:val="003E0202"/>
    <w:rsid w:val="003E03F0"/>
    <w:rsid w:val="003E17CF"/>
    <w:rsid w:val="003E1A3E"/>
    <w:rsid w:val="003E22AD"/>
    <w:rsid w:val="003E27CB"/>
    <w:rsid w:val="003E5244"/>
    <w:rsid w:val="003E6441"/>
    <w:rsid w:val="003F08A3"/>
    <w:rsid w:val="003F0D59"/>
    <w:rsid w:val="003F358B"/>
    <w:rsid w:val="003F37AC"/>
    <w:rsid w:val="003F4A1F"/>
    <w:rsid w:val="003F4BBE"/>
    <w:rsid w:val="003F52D2"/>
    <w:rsid w:val="003F5A7C"/>
    <w:rsid w:val="003F642A"/>
    <w:rsid w:val="003F6F10"/>
    <w:rsid w:val="00400191"/>
    <w:rsid w:val="0040151B"/>
    <w:rsid w:val="00401F5A"/>
    <w:rsid w:val="0040409C"/>
    <w:rsid w:val="00404788"/>
    <w:rsid w:val="00405C0E"/>
    <w:rsid w:val="004064B0"/>
    <w:rsid w:val="00407025"/>
    <w:rsid w:val="0041151D"/>
    <w:rsid w:val="00413D3F"/>
    <w:rsid w:val="0042054B"/>
    <w:rsid w:val="0042187F"/>
    <w:rsid w:val="00421B5B"/>
    <w:rsid w:val="00422DA4"/>
    <w:rsid w:val="00423313"/>
    <w:rsid w:val="00423CF9"/>
    <w:rsid w:val="00423F1C"/>
    <w:rsid w:val="00424948"/>
    <w:rsid w:val="004259F4"/>
    <w:rsid w:val="00427266"/>
    <w:rsid w:val="00430828"/>
    <w:rsid w:val="00432DF8"/>
    <w:rsid w:val="00436241"/>
    <w:rsid w:val="00436EB3"/>
    <w:rsid w:val="0043743E"/>
    <w:rsid w:val="004403DB"/>
    <w:rsid w:val="00440556"/>
    <w:rsid w:val="0044088A"/>
    <w:rsid w:val="00440F61"/>
    <w:rsid w:val="0044116B"/>
    <w:rsid w:val="00441D1A"/>
    <w:rsid w:val="00443890"/>
    <w:rsid w:val="0044492F"/>
    <w:rsid w:val="004453F7"/>
    <w:rsid w:val="00446D40"/>
    <w:rsid w:val="00447D50"/>
    <w:rsid w:val="004508B4"/>
    <w:rsid w:val="00450C82"/>
    <w:rsid w:val="00452A00"/>
    <w:rsid w:val="00455E45"/>
    <w:rsid w:val="004563DC"/>
    <w:rsid w:val="00456961"/>
    <w:rsid w:val="004578DA"/>
    <w:rsid w:val="004600D2"/>
    <w:rsid w:val="004602C4"/>
    <w:rsid w:val="0046136B"/>
    <w:rsid w:val="004625CF"/>
    <w:rsid w:val="00462A48"/>
    <w:rsid w:val="004646AF"/>
    <w:rsid w:val="00464729"/>
    <w:rsid w:val="004647AE"/>
    <w:rsid w:val="00465E04"/>
    <w:rsid w:val="0046784F"/>
    <w:rsid w:val="00467F05"/>
    <w:rsid w:val="004771B9"/>
    <w:rsid w:val="00477E3D"/>
    <w:rsid w:val="00480A45"/>
    <w:rsid w:val="0048149E"/>
    <w:rsid w:val="00482DCD"/>
    <w:rsid w:val="0048549E"/>
    <w:rsid w:val="00486B35"/>
    <w:rsid w:val="0049067D"/>
    <w:rsid w:val="004908DF"/>
    <w:rsid w:val="0049225A"/>
    <w:rsid w:val="00492AF2"/>
    <w:rsid w:val="00492D8C"/>
    <w:rsid w:val="00492F35"/>
    <w:rsid w:val="004933DF"/>
    <w:rsid w:val="0049352D"/>
    <w:rsid w:val="00494ADA"/>
    <w:rsid w:val="00494D0F"/>
    <w:rsid w:val="00496438"/>
    <w:rsid w:val="004A007E"/>
    <w:rsid w:val="004A17CF"/>
    <w:rsid w:val="004A295E"/>
    <w:rsid w:val="004A2C3C"/>
    <w:rsid w:val="004A4E98"/>
    <w:rsid w:val="004B01F6"/>
    <w:rsid w:val="004B2920"/>
    <w:rsid w:val="004C226C"/>
    <w:rsid w:val="004C2BF6"/>
    <w:rsid w:val="004C412F"/>
    <w:rsid w:val="004C5776"/>
    <w:rsid w:val="004C5ADA"/>
    <w:rsid w:val="004C5E02"/>
    <w:rsid w:val="004C70F7"/>
    <w:rsid w:val="004C745E"/>
    <w:rsid w:val="004D2974"/>
    <w:rsid w:val="004D3E28"/>
    <w:rsid w:val="004D4661"/>
    <w:rsid w:val="004D469B"/>
    <w:rsid w:val="004D6ECA"/>
    <w:rsid w:val="004D70F2"/>
    <w:rsid w:val="004D7516"/>
    <w:rsid w:val="004E2DAA"/>
    <w:rsid w:val="004E37F0"/>
    <w:rsid w:val="004E6D43"/>
    <w:rsid w:val="004E7076"/>
    <w:rsid w:val="004E7C4A"/>
    <w:rsid w:val="004F0E8E"/>
    <w:rsid w:val="004F1CAD"/>
    <w:rsid w:val="004F2275"/>
    <w:rsid w:val="004F262E"/>
    <w:rsid w:val="004F47B4"/>
    <w:rsid w:val="004F5A2A"/>
    <w:rsid w:val="005014E6"/>
    <w:rsid w:val="00504237"/>
    <w:rsid w:val="0050684C"/>
    <w:rsid w:val="0051094D"/>
    <w:rsid w:val="00510E62"/>
    <w:rsid w:val="0051232C"/>
    <w:rsid w:val="005128BF"/>
    <w:rsid w:val="00513787"/>
    <w:rsid w:val="00515C09"/>
    <w:rsid w:val="00517AAB"/>
    <w:rsid w:val="00517F11"/>
    <w:rsid w:val="00517F8F"/>
    <w:rsid w:val="005219F4"/>
    <w:rsid w:val="00524275"/>
    <w:rsid w:val="00524C13"/>
    <w:rsid w:val="005251B0"/>
    <w:rsid w:val="005253F4"/>
    <w:rsid w:val="005266D5"/>
    <w:rsid w:val="00531616"/>
    <w:rsid w:val="00531B1E"/>
    <w:rsid w:val="00532965"/>
    <w:rsid w:val="00532E26"/>
    <w:rsid w:val="005335BE"/>
    <w:rsid w:val="00534A3F"/>
    <w:rsid w:val="00534F83"/>
    <w:rsid w:val="0053729E"/>
    <w:rsid w:val="00540E8B"/>
    <w:rsid w:val="00541720"/>
    <w:rsid w:val="00541D4B"/>
    <w:rsid w:val="0054299B"/>
    <w:rsid w:val="00543661"/>
    <w:rsid w:val="005446EB"/>
    <w:rsid w:val="0054472C"/>
    <w:rsid w:val="00544870"/>
    <w:rsid w:val="00545E5E"/>
    <w:rsid w:val="00546BD3"/>
    <w:rsid w:val="0054748C"/>
    <w:rsid w:val="00550B4B"/>
    <w:rsid w:val="005535BF"/>
    <w:rsid w:val="00554E9E"/>
    <w:rsid w:val="005552A5"/>
    <w:rsid w:val="0055579B"/>
    <w:rsid w:val="00555AB4"/>
    <w:rsid w:val="00555D33"/>
    <w:rsid w:val="0055600C"/>
    <w:rsid w:val="00556388"/>
    <w:rsid w:val="0055789D"/>
    <w:rsid w:val="00560302"/>
    <w:rsid w:val="0056233F"/>
    <w:rsid w:val="00564D32"/>
    <w:rsid w:val="00567E76"/>
    <w:rsid w:val="005700FB"/>
    <w:rsid w:val="00573B63"/>
    <w:rsid w:val="005752F2"/>
    <w:rsid w:val="00575792"/>
    <w:rsid w:val="00575B8B"/>
    <w:rsid w:val="005800BD"/>
    <w:rsid w:val="00580F1B"/>
    <w:rsid w:val="0058367A"/>
    <w:rsid w:val="00584250"/>
    <w:rsid w:val="00584822"/>
    <w:rsid w:val="00584F1C"/>
    <w:rsid w:val="005851E1"/>
    <w:rsid w:val="00585A55"/>
    <w:rsid w:val="00585CE8"/>
    <w:rsid w:val="005864EF"/>
    <w:rsid w:val="00586D12"/>
    <w:rsid w:val="0059178C"/>
    <w:rsid w:val="00591898"/>
    <w:rsid w:val="00591EAD"/>
    <w:rsid w:val="00592BC1"/>
    <w:rsid w:val="00592F10"/>
    <w:rsid w:val="00592FBB"/>
    <w:rsid w:val="00596893"/>
    <w:rsid w:val="00596B5E"/>
    <w:rsid w:val="00596D4D"/>
    <w:rsid w:val="005A0D6B"/>
    <w:rsid w:val="005A1031"/>
    <w:rsid w:val="005A1C44"/>
    <w:rsid w:val="005A36B8"/>
    <w:rsid w:val="005A3F92"/>
    <w:rsid w:val="005A4927"/>
    <w:rsid w:val="005A4E44"/>
    <w:rsid w:val="005A6777"/>
    <w:rsid w:val="005B07D2"/>
    <w:rsid w:val="005B2F09"/>
    <w:rsid w:val="005B36D3"/>
    <w:rsid w:val="005B389D"/>
    <w:rsid w:val="005B3F7F"/>
    <w:rsid w:val="005B4645"/>
    <w:rsid w:val="005B4D21"/>
    <w:rsid w:val="005B68E5"/>
    <w:rsid w:val="005B6B32"/>
    <w:rsid w:val="005C0D7D"/>
    <w:rsid w:val="005C1425"/>
    <w:rsid w:val="005C1B66"/>
    <w:rsid w:val="005C5447"/>
    <w:rsid w:val="005C643B"/>
    <w:rsid w:val="005C64C0"/>
    <w:rsid w:val="005C65BE"/>
    <w:rsid w:val="005C6734"/>
    <w:rsid w:val="005C6C5A"/>
    <w:rsid w:val="005C6FA7"/>
    <w:rsid w:val="005C778C"/>
    <w:rsid w:val="005D1CF0"/>
    <w:rsid w:val="005D243B"/>
    <w:rsid w:val="005D2E26"/>
    <w:rsid w:val="005D2E7B"/>
    <w:rsid w:val="005D3F8C"/>
    <w:rsid w:val="005D4DE6"/>
    <w:rsid w:val="005D6802"/>
    <w:rsid w:val="005D6BB5"/>
    <w:rsid w:val="005D7A8E"/>
    <w:rsid w:val="005E00C2"/>
    <w:rsid w:val="005E1AF5"/>
    <w:rsid w:val="005E29B6"/>
    <w:rsid w:val="005E2B36"/>
    <w:rsid w:val="005E2C04"/>
    <w:rsid w:val="005E63EF"/>
    <w:rsid w:val="005E687E"/>
    <w:rsid w:val="005F0331"/>
    <w:rsid w:val="005F4157"/>
    <w:rsid w:val="005F6C8A"/>
    <w:rsid w:val="005F7B39"/>
    <w:rsid w:val="006017F2"/>
    <w:rsid w:val="006019FC"/>
    <w:rsid w:val="006026FD"/>
    <w:rsid w:val="0060302A"/>
    <w:rsid w:val="0060423B"/>
    <w:rsid w:val="00604871"/>
    <w:rsid w:val="0060632A"/>
    <w:rsid w:val="00607873"/>
    <w:rsid w:val="0061496B"/>
    <w:rsid w:val="006160DD"/>
    <w:rsid w:val="006160F1"/>
    <w:rsid w:val="00616474"/>
    <w:rsid w:val="00616568"/>
    <w:rsid w:val="00616E80"/>
    <w:rsid w:val="00623713"/>
    <w:rsid w:val="00625773"/>
    <w:rsid w:val="0062639E"/>
    <w:rsid w:val="00627494"/>
    <w:rsid w:val="0063011D"/>
    <w:rsid w:val="00631810"/>
    <w:rsid w:val="00631BE7"/>
    <w:rsid w:val="006320A9"/>
    <w:rsid w:val="0063242E"/>
    <w:rsid w:val="00633E84"/>
    <w:rsid w:val="00634497"/>
    <w:rsid w:val="00636637"/>
    <w:rsid w:val="00640CF5"/>
    <w:rsid w:val="00641CE8"/>
    <w:rsid w:val="006431AE"/>
    <w:rsid w:val="0064415C"/>
    <w:rsid w:val="00647003"/>
    <w:rsid w:val="0064743B"/>
    <w:rsid w:val="0065060E"/>
    <w:rsid w:val="00651BF5"/>
    <w:rsid w:val="00651ED8"/>
    <w:rsid w:val="006523D3"/>
    <w:rsid w:val="0065312B"/>
    <w:rsid w:val="00653E14"/>
    <w:rsid w:val="00655DEA"/>
    <w:rsid w:val="0065635D"/>
    <w:rsid w:val="00656360"/>
    <w:rsid w:val="00657BCE"/>
    <w:rsid w:val="00661099"/>
    <w:rsid w:val="006610C0"/>
    <w:rsid w:val="0066166B"/>
    <w:rsid w:val="00663EE9"/>
    <w:rsid w:val="00663F88"/>
    <w:rsid w:val="0066402B"/>
    <w:rsid w:val="00665400"/>
    <w:rsid w:val="0066567C"/>
    <w:rsid w:val="00667C27"/>
    <w:rsid w:val="00667CC2"/>
    <w:rsid w:val="006704B3"/>
    <w:rsid w:val="00670E83"/>
    <w:rsid w:val="00671E2F"/>
    <w:rsid w:val="006730AE"/>
    <w:rsid w:val="00676EE5"/>
    <w:rsid w:val="00680D3C"/>
    <w:rsid w:val="00683211"/>
    <w:rsid w:val="0068340B"/>
    <w:rsid w:val="006850EB"/>
    <w:rsid w:val="00685B7F"/>
    <w:rsid w:val="006861D1"/>
    <w:rsid w:val="006863C2"/>
    <w:rsid w:val="00687252"/>
    <w:rsid w:val="00690BE4"/>
    <w:rsid w:val="006928E3"/>
    <w:rsid w:val="00693D9E"/>
    <w:rsid w:val="00694535"/>
    <w:rsid w:val="00694D25"/>
    <w:rsid w:val="00694F21"/>
    <w:rsid w:val="00695D50"/>
    <w:rsid w:val="00695ECD"/>
    <w:rsid w:val="006A1245"/>
    <w:rsid w:val="006A189F"/>
    <w:rsid w:val="006A226C"/>
    <w:rsid w:val="006A3B67"/>
    <w:rsid w:val="006A5863"/>
    <w:rsid w:val="006A6A69"/>
    <w:rsid w:val="006A7CDD"/>
    <w:rsid w:val="006B0CF2"/>
    <w:rsid w:val="006B11CA"/>
    <w:rsid w:val="006B1E62"/>
    <w:rsid w:val="006B3DD9"/>
    <w:rsid w:val="006C2539"/>
    <w:rsid w:val="006C3015"/>
    <w:rsid w:val="006C385B"/>
    <w:rsid w:val="006C38DA"/>
    <w:rsid w:val="006C39A2"/>
    <w:rsid w:val="006C45EC"/>
    <w:rsid w:val="006C5D1B"/>
    <w:rsid w:val="006C64D0"/>
    <w:rsid w:val="006C7276"/>
    <w:rsid w:val="006D14E0"/>
    <w:rsid w:val="006D344E"/>
    <w:rsid w:val="006D34D4"/>
    <w:rsid w:val="006D3893"/>
    <w:rsid w:val="006D4058"/>
    <w:rsid w:val="006D4DFF"/>
    <w:rsid w:val="006D6E6E"/>
    <w:rsid w:val="006D7BF5"/>
    <w:rsid w:val="006E0216"/>
    <w:rsid w:val="006E160B"/>
    <w:rsid w:val="006E249E"/>
    <w:rsid w:val="006E2C65"/>
    <w:rsid w:val="006E3EE6"/>
    <w:rsid w:val="006E3F95"/>
    <w:rsid w:val="006E49DF"/>
    <w:rsid w:val="006E4FD0"/>
    <w:rsid w:val="006E5D81"/>
    <w:rsid w:val="006E617A"/>
    <w:rsid w:val="006E7F0B"/>
    <w:rsid w:val="006F095E"/>
    <w:rsid w:val="006F0D31"/>
    <w:rsid w:val="006F0F8C"/>
    <w:rsid w:val="006F79B3"/>
    <w:rsid w:val="0070186F"/>
    <w:rsid w:val="00701D46"/>
    <w:rsid w:val="00703AA6"/>
    <w:rsid w:val="00705DDE"/>
    <w:rsid w:val="007060D1"/>
    <w:rsid w:val="00706278"/>
    <w:rsid w:val="007132E8"/>
    <w:rsid w:val="00714523"/>
    <w:rsid w:val="007159BA"/>
    <w:rsid w:val="00715F8C"/>
    <w:rsid w:val="0072064C"/>
    <w:rsid w:val="00720DB3"/>
    <w:rsid w:val="007233A7"/>
    <w:rsid w:val="00724B6D"/>
    <w:rsid w:val="007258E3"/>
    <w:rsid w:val="0072592C"/>
    <w:rsid w:val="00725BAC"/>
    <w:rsid w:val="00726A99"/>
    <w:rsid w:val="00726CA0"/>
    <w:rsid w:val="007271D1"/>
    <w:rsid w:val="007304C7"/>
    <w:rsid w:val="00730AD5"/>
    <w:rsid w:val="007351AA"/>
    <w:rsid w:val="00735D48"/>
    <w:rsid w:val="007368B0"/>
    <w:rsid w:val="00737699"/>
    <w:rsid w:val="00737B1B"/>
    <w:rsid w:val="00737F32"/>
    <w:rsid w:val="00741716"/>
    <w:rsid w:val="00742E92"/>
    <w:rsid w:val="0074361D"/>
    <w:rsid w:val="00743A9F"/>
    <w:rsid w:val="00744109"/>
    <w:rsid w:val="007444A2"/>
    <w:rsid w:val="00747F4F"/>
    <w:rsid w:val="007509CF"/>
    <w:rsid w:val="00750F9B"/>
    <w:rsid w:val="0075361C"/>
    <w:rsid w:val="00753B6F"/>
    <w:rsid w:val="0075405E"/>
    <w:rsid w:val="00754F91"/>
    <w:rsid w:val="0075525A"/>
    <w:rsid w:val="00756B92"/>
    <w:rsid w:val="00757FE4"/>
    <w:rsid w:val="00760B3D"/>
    <w:rsid w:val="00761CF2"/>
    <w:rsid w:val="007620AD"/>
    <w:rsid w:val="0076411D"/>
    <w:rsid w:val="00766AEC"/>
    <w:rsid w:val="0077046E"/>
    <w:rsid w:val="007717EA"/>
    <w:rsid w:val="00771C1F"/>
    <w:rsid w:val="00772E06"/>
    <w:rsid w:val="0077320B"/>
    <w:rsid w:val="007748D1"/>
    <w:rsid w:val="00774A45"/>
    <w:rsid w:val="0077515A"/>
    <w:rsid w:val="00775273"/>
    <w:rsid w:val="00775CE0"/>
    <w:rsid w:val="00780176"/>
    <w:rsid w:val="007816A4"/>
    <w:rsid w:val="00782440"/>
    <w:rsid w:val="00782C7B"/>
    <w:rsid w:val="00783A0B"/>
    <w:rsid w:val="00784991"/>
    <w:rsid w:val="00786AF9"/>
    <w:rsid w:val="00787309"/>
    <w:rsid w:val="007873E1"/>
    <w:rsid w:val="0078797E"/>
    <w:rsid w:val="00787E3F"/>
    <w:rsid w:val="0079260A"/>
    <w:rsid w:val="00793624"/>
    <w:rsid w:val="0079526D"/>
    <w:rsid w:val="007953B8"/>
    <w:rsid w:val="007969EB"/>
    <w:rsid w:val="00796D58"/>
    <w:rsid w:val="007A1028"/>
    <w:rsid w:val="007A10F0"/>
    <w:rsid w:val="007A1640"/>
    <w:rsid w:val="007A1ECC"/>
    <w:rsid w:val="007A2A37"/>
    <w:rsid w:val="007A6718"/>
    <w:rsid w:val="007A6F44"/>
    <w:rsid w:val="007A7248"/>
    <w:rsid w:val="007B005A"/>
    <w:rsid w:val="007B0A91"/>
    <w:rsid w:val="007B15F1"/>
    <w:rsid w:val="007B18B0"/>
    <w:rsid w:val="007B1CA4"/>
    <w:rsid w:val="007B54B6"/>
    <w:rsid w:val="007B6981"/>
    <w:rsid w:val="007B77DD"/>
    <w:rsid w:val="007C094B"/>
    <w:rsid w:val="007C0CDF"/>
    <w:rsid w:val="007C27D6"/>
    <w:rsid w:val="007C2B77"/>
    <w:rsid w:val="007C2BE6"/>
    <w:rsid w:val="007C37CC"/>
    <w:rsid w:val="007C761C"/>
    <w:rsid w:val="007D14BA"/>
    <w:rsid w:val="007D16B5"/>
    <w:rsid w:val="007D18FF"/>
    <w:rsid w:val="007D19E0"/>
    <w:rsid w:val="007D4171"/>
    <w:rsid w:val="007D467F"/>
    <w:rsid w:val="007D4BBA"/>
    <w:rsid w:val="007D4CB9"/>
    <w:rsid w:val="007D7147"/>
    <w:rsid w:val="007E0206"/>
    <w:rsid w:val="007E03B4"/>
    <w:rsid w:val="007E1116"/>
    <w:rsid w:val="007E160C"/>
    <w:rsid w:val="007E4D8D"/>
    <w:rsid w:val="007E711A"/>
    <w:rsid w:val="007F174F"/>
    <w:rsid w:val="007F3D48"/>
    <w:rsid w:val="007F3E2F"/>
    <w:rsid w:val="007F4516"/>
    <w:rsid w:val="007F454D"/>
    <w:rsid w:val="007F4833"/>
    <w:rsid w:val="007F6DC8"/>
    <w:rsid w:val="00800DE1"/>
    <w:rsid w:val="00801D2E"/>
    <w:rsid w:val="00801DAA"/>
    <w:rsid w:val="008022D4"/>
    <w:rsid w:val="008040C7"/>
    <w:rsid w:val="00805B08"/>
    <w:rsid w:val="008060EA"/>
    <w:rsid w:val="0080685B"/>
    <w:rsid w:val="0081000E"/>
    <w:rsid w:val="0081034F"/>
    <w:rsid w:val="00810FA0"/>
    <w:rsid w:val="00811B2C"/>
    <w:rsid w:val="00811ED8"/>
    <w:rsid w:val="0081376D"/>
    <w:rsid w:val="0081398C"/>
    <w:rsid w:val="00813C45"/>
    <w:rsid w:val="00815A76"/>
    <w:rsid w:val="0081644B"/>
    <w:rsid w:val="00817EBF"/>
    <w:rsid w:val="00820DA3"/>
    <w:rsid w:val="008216A4"/>
    <w:rsid w:val="00823235"/>
    <w:rsid w:val="0082484F"/>
    <w:rsid w:val="00824A45"/>
    <w:rsid w:val="00824F54"/>
    <w:rsid w:val="008267BE"/>
    <w:rsid w:val="00831A8A"/>
    <w:rsid w:val="00835357"/>
    <w:rsid w:val="00835502"/>
    <w:rsid w:val="00835EA3"/>
    <w:rsid w:val="008377E4"/>
    <w:rsid w:val="00841997"/>
    <w:rsid w:val="00841E10"/>
    <w:rsid w:val="00844380"/>
    <w:rsid w:val="008457F0"/>
    <w:rsid w:val="008467FF"/>
    <w:rsid w:val="00846FAF"/>
    <w:rsid w:val="00850947"/>
    <w:rsid w:val="008519B6"/>
    <w:rsid w:val="008524B6"/>
    <w:rsid w:val="008566CC"/>
    <w:rsid w:val="00856C95"/>
    <w:rsid w:val="0085713C"/>
    <w:rsid w:val="00857C02"/>
    <w:rsid w:val="0086128C"/>
    <w:rsid w:val="008622D4"/>
    <w:rsid w:val="00862427"/>
    <w:rsid w:val="00862CB5"/>
    <w:rsid w:val="00862D13"/>
    <w:rsid w:val="00863256"/>
    <w:rsid w:val="0086563A"/>
    <w:rsid w:val="00865924"/>
    <w:rsid w:val="008661A1"/>
    <w:rsid w:val="00867A46"/>
    <w:rsid w:val="00870933"/>
    <w:rsid w:val="00870C2E"/>
    <w:rsid w:val="0087162C"/>
    <w:rsid w:val="00871908"/>
    <w:rsid w:val="008727D7"/>
    <w:rsid w:val="008738C4"/>
    <w:rsid w:val="00873C6F"/>
    <w:rsid w:val="00874172"/>
    <w:rsid w:val="008758FD"/>
    <w:rsid w:val="00875B0D"/>
    <w:rsid w:val="00876CDF"/>
    <w:rsid w:val="00877920"/>
    <w:rsid w:val="00881570"/>
    <w:rsid w:val="00883AB6"/>
    <w:rsid w:val="00883B88"/>
    <w:rsid w:val="00884F23"/>
    <w:rsid w:val="00884F2A"/>
    <w:rsid w:val="00885B59"/>
    <w:rsid w:val="00887669"/>
    <w:rsid w:val="00890F7E"/>
    <w:rsid w:val="00891D42"/>
    <w:rsid w:val="0089220C"/>
    <w:rsid w:val="008934F8"/>
    <w:rsid w:val="00895F23"/>
    <w:rsid w:val="00896191"/>
    <w:rsid w:val="008973D8"/>
    <w:rsid w:val="00897B44"/>
    <w:rsid w:val="00897C3A"/>
    <w:rsid w:val="008A0D61"/>
    <w:rsid w:val="008A3796"/>
    <w:rsid w:val="008A4EE8"/>
    <w:rsid w:val="008A5743"/>
    <w:rsid w:val="008B0867"/>
    <w:rsid w:val="008B0D37"/>
    <w:rsid w:val="008B15EE"/>
    <w:rsid w:val="008B21A8"/>
    <w:rsid w:val="008B28E4"/>
    <w:rsid w:val="008B32C0"/>
    <w:rsid w:val="008B64ED"/>
    <w:rsid w:val="008B7136"/>
    <w:rsid w:val="008B718B"/>
    <w:rsid w:val="008C064E"/>
    <w:rsid w:val="008C0CB0"/>
    <w:rsid w:val="008C1051"/>
    <w:rsid w:val="008C28EB"/>
    <w:rsid w:val="008C2F87"/>
    <w:rsid w:val="008C3F30"/>
    <w:rsid w:val="008C4478"/>
    <w:rsid w:val="008C4885"/>
    <w:rsid w:val="008C6398"/>
    <w:rsid w:val="008D222D"/>
    <w:rsid w:val="008D242F"/>
    <w:rsid w:val="008D2711"/>
    <w:rsid w:val="008D2AE5"/>
    <w:rsid w:val="008D2C28"/>
    <w:rsid w:val="008D4DB8"/>
    <w:rsid w:val="008D607A"/>
    <w:rsid w:val="008D61BD"/>
    <w:rsid w:val="008D6C1E"/>
    <w:rsid w:val="008E06E6"/>
    <w:rsid w:val="008E132E"/>
    <w:rsid w:val="008E2F3E"/>
    <w:rsid w:val="008E31DE"/>
    <w:rsid w:val="008E4A1C"/>
    <w:rsid w:val="008E561E"/>
    <w:rsid w:val="008E60AB"/>
    <w:rsid w:val="008E64D1"/>
    <w:rsid w:val="008F29D6"/>
    <w:rsid w:val="008F3E71"/>
    <w:rsid w:val="008F4352"/>
    <w:rsid w:val="008F4411"/>
    <w:rsid w:val="008F459F"/>
    <w:rsid w:val="008F5F9D"/>
    <w:rsid w:val="008F642E"/>
    <w:rsid w:val="0090050A"/>
    <w:rsid w:val="00900FD4"/>
    <w:rsid w:val="00900FE3"/>
    <w:rsid w:val="00901BD3"/>
    <w:rsid w:val="00902401"/>
    <w:rsid w:val="009024D8"/>
    <w:rsid w:val="0090270D"/>
    <w:rsid w:val="00902AA5"/>
    <w:rsid w:val="00902EB6"/>
    <w:rsid w:val="0090325A"/>
    <w:rsid w:val="009050C2"/>
    <w:rsid w:val="009053A4"/>
    <w:rsid w:val="00906740"/>
    <w:rsid w:val="009069EA"/>
    <w:rsid w:val="009076F4"/>
    <w:rsid w:val="00907A79"/>
    <w:rsid w:val="00907CDE"/>
    <w:rsid w:val="00907F04"/>
    <w:rsid w:val="009109A3"/>
    <w:rsid w:val="00910BBF"/>
    <w:rsid w:val="00911FC4"/>
    <w:rsid w:val="00912215"/>
    <w:rsid w:val="00913051"/>
    <w:rsid w:val="0091313E"/>
    <w:rsid w:val="009133F7"/>
    <w:rsid w:val="00913C84"/>
    <w:rsid w:val="00915927"/>
    <w:rsid w:val="0091794D"/>
    <w:rsid w:val="0092015E"/>
    <w:rsid w:val="00922E72"/>
    <w:rsid w:val="00925BEE"/>
    <w:rsid w:val="00925D56"/>
    <w:rsid w:val="009275B0"/>
    <w:rsid w:val="00927B7A"/>
    <w:rsid w:val="00930D12"/>
    <w:rsid w:val="0093154A"/>
    <w:rsid w:val="00931B34"/>
    <w:rsid w:val="009323E7"/>
    <w:rsid w:val="00933F08"/>
    <w:rsid w:val="0093478D"/>
    <w:rsid w:val="0093636A"/>
    <w:rsid w:val="00936613"/>
    <w:rsid w:val="00940A97"/>
    <w:rsid w:val="00942435"/>
    <w:rsid w:val="009445B3"/>
    <w:rsid w:val="009446F9"/>
    <w:rsid w:val="00944FBD"/>
    <w:rsid w:val="00946378"/>
    <w:rsid w:val="0095005D"/>
    <w:rsid w:val="00950A3A"/>
    <w:rsid w:val="00952570"/>
    <w:rsid w:val="00954CEF"/>
    <w:rsid w:val="00954F56"/>
    <w:rsid w:val="0095618C"/>
    <w:rsid w:val="00956712"/>
    <w:rsid w:val="0095722D"/>
    <w:rsid w:val="009626C0"/>
    <w:rsid w:val="00962F36"/>
    <w:rsid w:val="00964D2D"/>
    <w:rsid w:val="00966E04"/>
    <w:rsid w:val="00971779"/>
    <w:rsid w:val="00972B62"/>
    <w:rsid w:val="00973F97"/>
    <w:rsid w:val="00976192"/>
    <w:rsid w:val="00977826"/>
    <w:rsid w:val="00977EE8"/>
    <w:rsid w:val="00983B78"/>
    <w:rsid w:val="00984343"/>
    <w:rsid w:val="0098436B"/>
    <w:rsid w:val="0098445B"/>
    <w:rsid w:val="009844CD"/>
    <w:rsid w:val="00985890"/>
    <w:rsid w:val="00987A8E"/>
    <w:rsid w:val="00987FE6"/>
    <w:rsid w:val="00993E9B"/>
    <w:rsid w:val="0099440B"/>
    <w:rsid w:val="00994B97"/>
    <w:rsid w:val="009970A1"/>
    <w:rsid w:val="0099712B"/>
    <w:rsid w:val="009A0C64"/>
    <w:rsid w:val="009A1C0A"/>
    <w:rsid w:val="009A273E"/>
    <w:rsid w:val="009A2C06"/>
    <w:rsid w:val="009A2FB4"/>
    <w:rsid w:val="009A3286"/>
    <w:rsid w:val="009A5F79"/>
    <w:rsid w:val="009A6458"/>
    <w:rsid w:val="009A6B39"/>
    <w:rsid w:val="009B0FB2"/>
    <w:rsid w:val="009B1FD8"/>
    <w:rsid w:val="009B2275"/>
    <w:rsid w:val="009B2389"/>
    <w:rsid w:val="009B2DAA"/>
    <w:rsid w:val="009B2EC4"/>
    <w:rsid w:val="009B3D86"/>
    <w:rsid w:val="009B3FE6"/>
    <w:rsid w:val="009B64F3"/>
    <w:rsid w:val="009B6A5A"/>
    <w:rsid w:val="009C0182"/>
    <w:rsid w:val="009C02E0"/>
    <w:rsid w:val="009C1B0B"/>
    <w:rsid w:val="009C3B31"/>
    <w:rsid w:val="009C4389"/>
    <w:rsid w:val="009C43C9"/>
    <w:rsid w:val="009C49C7"/>
    <w:rsid w:val="009C5E40"/>
    <w:rsid w:val="009D0407"/>
    <w:rsid w:val="009D0F6A"/>
    <w:rsid w:val="009D13CD"/>
    <w:rsid w:val="009D504F"/>
    <w:rsid w:val="009D5D1B"/>
    <w:rsid w:val="009D6639"/>
    <w:rsid w:val="009D6A06"/>
    <w:rsid w:val="009E0253"/>
    <w:rsid w:val="009E1E46"/>
    <w:rsid w:val="009E2AEB"/>
    <w:rsid w:val="009E5547"/>
    <w:rsid w:val="009E56DA"/>
    <w:rsid w:val="009F05CB"/>
    <w:rsid w:val="009F2303"/>
    <w:rsid w:val="009F24C9"/>
    <w:rsid w:val="009F28AB"/>
    <w:rsid w:val="009F4705"/>
    <w:rsid w:val="009F6481"/>
    <w:rsid w:val="00A00E4F"/>
    <w:rsid w:val="00A0312B"/>
    <w:rsid w:val="00A0387F"/>
    <w:rsid w:val="00A03EAF"/>
    <w:rsid w:val="00A0479D"/>
    <w:rsid w:val="00A04BD3"/>
    <w:rsid w:val="00A11CA1"/>
    <w:rsid w:val="00A11EDF"/>
    <w:rsid w:val="00A13925"/>
    <w:rsid w:val="00A16327"/>
    <w:rsid w:val="00A16831"/>
    <w:rsid w:val="00A16B50"/>
    <w:rsid w:val="00A200C7"/>
    <w:rsid w:val="00A20405"/>
    <w:rsid w:val="00A21410"/>
    <w:rsid w:val="00A2395E"/>
    <w:rsid w:val="00A249B8"/>
    <w:rsid w:val="00A24E92"/>
    <w:rsid w:val="00A25F88"/>
    <w:rsid w:val="00A264D3"/>
    <w:rsid w:val="00A27173"/>
    <w:rsid w:val="00A273D5"/>
    <w:rsid w:val="00A27469"/>
    <w:rsid w:val="00A275E7"/>
    <w:rsid w:val="00A30507"/>
    <w:rsid w:val="00A313AC"/>
    <w:rsid w:val="00A31A2F"/>
    <w:rsid w:val="00A32F68"/>
    <w:rsid w:val="00A34BDA"/>
    <w:rsid w:val="00A34C5B"/>
    <w:rsid w:val="00A36430"/>
    <w:rsid w:val="00A366C4"/>
    <w:rsid w:val="00A377AC"/>
    <w:rsid w:val="00A4066C"/>
    <w:rsid w:val="00A40FFB"/>
    <w:rsid w:val="00A410E3"/>
    <w:rsid w:val="00A41795"/>
    <w:rsid w:val="00A42487"/>
    <w:rsid w:val="00A42C40"/>
    <w:rsid w:val="00A45871"/>
    <w:rsid w:val="00A46F47"/>
    <w:rsid w:val="00A52E8B"/>
    <w:rsid w:val="00A53795"/>
    <w:rsid w:val="00A5570B"/>
    <w:rsid w:val="00A608B7"/>
    <w:rsid w:val="00A61577"/>
    <w:rsid w:val="00A62758"/>
    <w:rsid w:val="00A62AA9"/>
    <w:rsid w:val="00A6332B"/>
    <w:rsid w:val="00A651E2"/>
    <w:rsid w:val="00A664C8"/>
    <w:rsid w:val="00A66566"/>
    <w:rsid w:val="00A66766"/>
    <w:rsid w:val="00A71712"/>
    <w:rsid w:val="00A71DD4"/>
    <w:rsid w:val="00A7286F"/>
    <w:rsid w:val="00A72957"/>
    <w:rsid w:val="00A73B53"/>
    <w:rsid w:val="00A758C5"/>
    <w:rsid w:val="00A75C4F"/>
    <w:rsid w:val="00A76BD7"/>
    <w:rsid w:val="00A77786"/>
    <w:rsid w:val="00A80125"/>
    <w:rsid w:val="00A814ED"/>
    <w:rsid w:val="00A81635"/>
    <w:rsid w:val="00A81785"/>
    <w:rsid w:val="00A8298E"/>
    <w:rsid w:val="00A82F14"/>
    <w:rsid w:val="00A84CE0"/>
    <w:rsid w:val="00A85500"/>
    <w:rsid w:val="00A862C5"/>
    <w:rsid w:val="00A86409"/>
    <w:rsid w:val="00A86D15"/>
    <w:rsid w:val="00A876D4"/>
    <w:rsid w:val="00A87BA2"/>
    <w:rsid w:val="00A902FC"/>
    <w:rsid w:val="00A90B2E"/>
    <w:rsid w:val="00A91A85"/>
    <w:rsid w:val="00A925E4"/>
    <w:rsid w:val="00A93120"/>
    <w:rsid w:val="00A9312D"/>
    <w:rsid w:val="00A93640"/>
    <w:rsid w:val="00A93733"/>
    <w:rsid w:val="00A94387"/>
    <w:rsid w:val="00A95643"/>
    <w:rsid w:val="00A95D05"/>
    <w:rsid w:val="00A97FC8"/>
    <w:rsid w:val="00AA1318"/>
    <w:rsid w:val="00AA151B"/>
    <w:rsid w:val="00AA2239"/>
    <w:rsid w:val="00AA51F5"/>
    <w:rsid w:val="00AA5C97"/>
    <w:rsid w:val="00AA6094"/>
    <w:rsid w:val="00AA64B1"/>
    <w:rsid w:val="00AA7024"/>
    <w:rsid w:val="00AA7A1C"/>
    <w:rsid w:val="00AB10E0"/>
    <w:rsid w:val="00AB1518"/>
    <w:rsid w:val="00AB17C1"/>
    <w:rsid w:val="00AB18D4"/>
    <w:rsid w:val="00AB19C2"/>
    <w:rsid w:val="00AB35BA"/>
    <w:rsid w:val="00AB3D50"/>
    <w:rsid w:val="00AB4513"/>
    <w:rsid w:val="00AB47F8"/>
    <w:rsid w:val="00AB61A1"/>
    <w:rsid w:val="00AB76D4"/>
    <w:rsid w:val="00AC205C"/>
    <w:rsid w:val="00AC3DDF"/>
    <w:rsid w:val="00AC437B"/>
    <w:rsid w:val="00AC4DF7"/>
    <w:rsid w:val="00AC7DB9"/>
    <w:rsid w:val="00AD0F2C"/>
    <w:rsid w:val="00AD1957"/>
    <w:rsid w:val="00AD1B2D"/>
    <w:rsid w:val="00AD2936"/>
    <w:rsid w:val="00AD2C7D"/>
    <w:rsid w:val="00AD3EDC"/>
    <w:rsid w:val="00AD4DA0"/>
    <w:rsid w:val="00AD4E90"/>
    <w:rsid w:val="00AD5B76"/>
    <w:rsid w:val="00AD64E8"/>
    <w:rsid w:val="00AD7741"/>
    <w:rsid w:val="00AD7797"/>
    <w:rsid w:val="00AE0421"/>
    <w:rsid w:val="00AE1AA0"/>
    <w:rsid w:val="00AE1AD7"/>
    <w:rsid w:val="00AE26DD"/>
    <w:rsid w:val="00AE2B44"/>
    <w:rsid w:val="00AE3338"/>
    <w:rsid w:val="00AE3769"/>
    <w:rsid w:val="00AE38D0"/>
    <w:rsid w:val="00AE49C8"/>
    <w:rsid w:val="00AE609D"/>
    <w:rsid w:val="00AE78C9"/>
    <w:rsid w:val="00AF005D"/>
    <w:rsid w:val="00AF04FA"/>
    <w:rsid w:val="00AF06AA"/>
    <w:rsid w:val="00AF0B1B"/>
    <w:rsid w:val="00AF1DE5"/>
    <w:rsid w:val="00AF33FA"/>
    <w:rsid w:val="00AF44F5"/>
    <w:rsid w:val="00AF50D2"/>
    <w:rsid w:val="00AF61D7"/>
    <w:rsid w:val="00B0054A"/>
    <w:rsid w:val="00B01304"/>
    <w:rsid w:val="00B01E3A"/>
    <w:rsid w:val="00B036FA"/>
    <w:rsid w:val="00B05336"/>
    <w:rsid w:val="00B06331"/>
    <w:rsid w:val="00B06BCF"/>
    <w:rsid w:val="00B07B43"/>
    <w:rsid w:val="00B1080C"/>
    <w:rsid w:val="00B11951"/>
    <w:rsid w:val="00B11F4E"/>
    <w:rsid w:val="00B1221A"/>
    <w:rsid w:val="00B12EAB"/>
    <w:rsid w:val="00B14B9B"/>
    <w:rsid w:val="00B16762"/>
    <w:rsid w:val="00B16919"/>
    <w:rsid w:val="00B1705E"/>
    <w:rsid w:val="00B17580"/>
    <w:rsid w:val="00B17A8F"/>
    <w:rsid w:val="00B17F13"/>
    <w:rsid w:val="00B21D5F"/>
    <w:rsid w:val="00B22C63"/>
    <w:rsid w:val="00B24C38"/>
    <w:rsid w:val="00B2763A"/>
    <w:rsid w:val="00B31D76"/>
    <w:rsid w:val="00B321A6"/>
    <w:rsid w:val="00B327ED"/>
    <w:rsid w:val="00B35724"/>
    <w:rsid w:val="00B35CB3"/>
    <w:rsid w:val="00B376D6"/>
    <w:rsid w:val="00B37932"/>
    <w:rsid w:val="00B40808"/>
    <w:rsid w:val="00B40F87"/>
    <w:rsid w:val="00B418D9"/>
    <w:rsid w:val="00B42DAD"/>
    <w:rsid w:val="00B42F0F"/>
    <w:rsid w:val="00B42FF4"/>
    <w:rsid w:val="00B440CA"/>
    <w:rsid w:val="00B47B70"/>
    <w:rsid w:val="00B5273A"/>
    <w:rsid w:val="00B541ED"/>
    <w:rsid w:val="00B54212"/>
    <w:rsid w:val="00B55114"/>
    <w:rsid w:val="00B5706E"/>
    <w:rsid w:val="00B573CF"/>
    <w:rsid w:val="00B5766C"/>
    <w:rsid w:val="00B579D8"/>
    <w:rsid w:val="00B57BF9"/>
    <w:rsid w:val="00B6124F"/>
    <w:rsid w:val="00B62055"/>
    <w:rsid w:val="00B62FC8"/>
    <w:rsid w:val="00B63CF7"/>
    <w:rsid w:val="00B6441C"/>
    <w:rsid w:val="00B675D3"/>
    <w:rsid w:val="00B7088F"/>
    <w:rsid w:val="00B70BBC"/>
    <w:rsid w:val="00B72AAB"/>
    <w:rsid w:val="00B72BBA"/>
    <w:rsid w:val="00B73146"/>
    <w:rsid w:val="00B73579"/>
    <w:rsid w:val="00B735F9"/>
    <w:rsid w:val="00B75270"/>
    <w:rsid w:val="00B75411"/>
    <w:rsid w:val="00B7582D"/>
    <w:rsid w:val="00B80DEC"/>
    <w:rsid w:val="00B81743"/>
    <w:rsid w:val="00B82184"/>
    <w:rsid w:val="00B822B1"/>
    <w:rsid w:val="00B82A4C"/>
    <w:rsid w:val="00B8377B"/>
    <w:rsid w:val="00B8437D"/>
    <w:rsid w:val="00B84D91"/>
    <w:rsid w:val="00B84DBB"/>
    <w:rsid w:val="00B85BD9"/>
    <w:rsid w:val="00B86918"/>
    <w:rsid w:val="00B87FD4"/>
    <w:rsid w:val="00B87FDD"/>
    <w:rsid w:val="00B90C0E"/>
    <w:rsid w:val="00B91755"/>
    <w:rsid w:val="00B92966"/>
    <w:rsid w:val="00B93801"/>
    <w:rsid w:val="00B93AA2"/>
    <w:rsid w:val="00B95675"/>
    <w:rsid w:val="00B96031"/>
    <w:rsid w:val="00B9692F"/>
    <w:rsid w:val="00BA40EB"/>
    <w:rsid w:val="00BA7731"/>
    <w:rsid w:val="00BB33D5"/>
    <w:rsid w:val="00BB6DEE"/>
    <w:rsid w:val="00BB7667"/>
    <w:rsid w:val="00BC045C"/>
    <w:rsid w:val="00BC110F"/>
    <w:rsid w:val="00BC2B6A"/>
    <w:rsid w:val="00BC40C0"/>
    <w:rsid w:val="00BC6D2A"/>
    <w:rsid w:val="00BC7652"/>
    <w:rsid w:val="00BC771A"/>
    <w:rsid w:val="00BC777A"/>
    <w:rsid w:val="00BD1700"/>
    <w:rsid w:val="00BD2D0B"/>
    <w:rsid w:val="00BD3648"/>
    <w:rsid w:val="00BD38FE"/>
    <w:rsid w:val="00BD7106"/>
    <w:rsid w:val="00BD7279"/>
    <w:rsid w:val="00BD7A64"/>
    <w:rsid w:val="00BE2709"/>
    <w:rsid w:val="00BE4BB8"/>
    <w:rsid w:val="00BE5958"/>
    <w:rsid w:val="00BE65A2"/>
    <w:rsid w:val="00BF2FED"/>
    <w:rsid w:val="00BF3B87"/>
    <w:rsid w:val="00BF4778"/>
    <w:rsid w:val="00BF4E53"/>
    <w:rsid w:val="00C03728"/>
    <w:rsid w:val="00C0381F"/>
    <w:rsid w:val="00C04025"/>
    <w:rsid w:val="00C0427C"/>
    <w:rsid w:val="00C04304"/>
    <w:rsid w:val="00C04E30"/>
    <w:rsid w:val="00C07CDA"/>
    <w:rsid w:val="00C106F3"/>
    <w:rsid w:val="00C11547"/>
    <w:rsid w:val="00C11C7C"/>
    <w:rsid w:val="00C129E3"/>
    <w:rsid w:val="00C12B4E"/>
    <w:rsid w:val="00C140EB"/>
    <w:rsid w:val="00C14736"/>
    <w:rsid w:val="00C15D22"/>
    <w:rsid w:val="00C170B4"/>
    <w:rsid w:val="00C179DF"/>
    <w:rsid w:val="00C17E89"/>
    <w:rsid w:val="00C204AB"/>
    <w:rsid w:val="00C20917"/>
    <w:rsid w:val="00C20959"/>
    <w:rsid w:val="00C20A92"/>
    <w:rsid w:val="00C20F18"/>
    <w:rsid w:val="00C21955"/>
    <w:rsid w:val="00C235DB"/>
    <w:rsid w:val="00C24431"/>
    <w:rsid w:val="00C244F4"/>
    <w:rsid w:val="00C245BE"/>
    <w:rsid w:val="00C24E34"/>
    <w:rsid w:val="00C2542A"/>
    <w:rsid w:val="00C267A4"/>
    <w:rsid w:val="00C27F3F"/>
    <w:rsid w:val="00C30954"/>
    <w:rsid w:val="00C30A0E"/>
    <w:rsid w:val="00C32628"/>
    <w:rsid w:val="00C338C7"/>
    <w:rsid w:val="00C3403F"/>
    <w:rsid w:val="00C356EC"/>
    <w:rsid w:val="00C3610E"/>
    <w:rsid w:val="00C36D21"/>
    <w:rsid w:val="00C36ECC"/>
    <w:rsid w:val="00C37D2B"/>
    <w:rsid w:val="00C40CB5"/>
    <w:rsid w:val="00C417A4"/>
    <w:rsid w:val="00C4443E"/>
    <w:rsid w:val="00C44839"/>
    <w:rsid w:val="00C46AB2"/>
    <w:rsid w:val="00C506E3"/>
    <w:rsid w:val="00C50D34"/>
    <w:rsid w:val="00C5174E"/>
    <w:rsid w:val="00C51FB1"/>
    <w:rsid w:val="00C5305B"/>
    <w:rsid w:val="00C538FD"/>
    <w:rsid w:val="00C54553"/>
    <w:rsid w:val="00C56095"/>
    <w:rsid w:val="00C571F1"/>
    <w:rsid w:val="00C575D8"/>
    <w:rsid w:val="00C57754"/>
    <w:rsid w:val="00C57B56"/>
    <w:rsid w:val="00C6251A"/>
    <w:rsid w:val="00C62F2F"/>
    <w:rsid w:val="00C635E4"/>
    <w:rsid w:val="00C656AC"/>
    <w:rsid w:val="00C668D0"/>
    <w:rsid w:val="00C66AEC"/>
    <w:rsid w:val="00C67399"/>
    <w:rsid w:val="00C67CCA"/>
    <w:rsid w:val="00C7011F"/>
    <w:rsid w:val="00C71E17"/>
    <w:rsid w:val="00C72DED"/>
    <w:rsid w:val="00C7332A"/>
    <w:rsid w:val="00C73F9D"/>
    <w:rsid w:val="00C7401B"/>
    <w:rsid w:val="00C74948"/>
    <w:rsid w:val="00C80411"/>
    <w:rsid w:val="00C81115"/>
    <w:rsid w:val="00C81604"/>
    <w:rsid w:val="00C81835"/>
    <w:rsid w:val="00C82F35"/>
    <w:rsid w:val="00C83675"/>
    <w:rsid w:val="00C84360"/>
    <w:rsid w:val="00C84391"/>
    <w:rsid w:val="00C84B1B"/>
    <w:rsid w:val="00C853A8"/>
    <w:rsid w:val="00C859E5"/>
    <w:rsid w:val="00C85E20"/>
    <w:rsid w:val="00C86B35"/>
    <w:rsid w:val="00C87033"/>
    <w:rsid w:val="00C8742B"/>
    <w:rsid w:val="00C9016D"/>
    <w:rsid w:val="00C9089B"/>
    <w:rsid w:val="00C909F0"/>
    <w:rsid w:val="00C91C0D"/>
    <w:rsid w:val="00C961AA"/>
    <w:rsid w:val="00C96F99"/>
    <w:rsid w:val="00CA0B71"/>
    <w:rsid w:val="00CA0D76"/>
    <w:rsid w:val="00CA114E"/>
    <w:rsid w:val="00CA1E94"/>
    <w:rsid w:val="00CA22E9"/>
    <w:rsid w:val="00CA40E8"/>
    <w:rsid w:val="00CA49A8"/>
    <w:rsid w:val="00CA5E4D"/>
    <w:rsid w:val="00CA654C"/>
    <w:rsid w:val="00CA68ED"/>
    <w:rsid w:val="00CB05C6"/>
    <w:rsid w:val="00CB125C"/>
    <w:rsid w:val="00CB32AB"/>
    <w:rsid w:val="00CB3867"/>
    <w:rsid w:val="00CB653E"/>
    <w:rsid w:val="00CC022F"/>
    <w:rsid w:val="00CC3CFB"/>
    <w:rsid w:val="00CC6665"/>
    <w:rsid w:val="00CC6966"/>
    <w:rsid w:val="00CD0C24"/>
    <w:rsid w:val="00CD1AEA"/>
    <w:rsid w:val="00CD1F6D"/>
    <w:rsid w:val="00CD2425"/>
    <w:rsid w:val="00CD2BDD"/>
    <w:rsid w:val="00CD32F4"/>
    <w:rsid w:val="00CD38C1"/>
    <w:rsid w:val="00CD39A6"/>
    <w:rsid w:val="00CD5886"/>
    <w:rsid w:val="00CD6A67"/>
    <w:rsid w:val="00CE089B"/>
    <w:rsid w:val="00CE402D"/>
    <w:rsid w:val="00CF0C2A"/>
    <w:rsid w:val="00CF0D21"/>
    <w:rsid w:val="00CF0FE0"/>
    <w:rsid w:val="00CF16B6"/>
    <w:rsid w:val="00CF30CC"/>
    <w:rsid w:val="00CF3841"/>
    <w:rsid w:val="00CF3D46"/>
    <w:rsid w:val="00CF43B0"/>
    <w:rsid w:val="00CF4F0F"/>
    <w:rsid w:val="00CF6D37"/>
    <w:rsid w:val="00CF723A"/>
    <w:rsid w:val="00D00C10"/>
    <w:rsid w:val="00D01BDB"/>
    <w:rsid w:val="00D02730"/>
    <w:rsid w:val="00D03172"/>
    <w:rsid w:val="00D03BA1"/>
    <w:rsid w:val="00D03C91"/>
    <w:rsid w:val="00D06460"/>
    <w:rsid w:val="00D07012"/>
    <w:rsid w:val="00D07F66"/>
    <w:rsid w:val="00D10C55"/>
    <w:rsid w:val="00D11315"/>
    <w:rsid w:val="00D11EBA"/>
    <w:rsid w:val="00D12EA9"/>
    <w:rsid w:val="00D14771"/>
    <w:rsid w:val="00D14C63"/>
    <w:rsid w:val="00D154FC"/>
    <w:rsid w:val="00D15C09"/>
    <w:rsid w:val="00D1728C"/>
    <w:rsid w:val="00D2188E"/>
    <w:rsid w:val="00D22FE3"/>
    <w:rsid w:val="00D24D67"/>
    <w:rsid w:val="00D24E7B"/>
    <w:rsid w:val="00D26640"/>
    <w:rsid w:val="00D2665C"/>
    <w:rsid w:val="00D304A6"/>
    <w:rsid w:val="00D3198A"/>
    <w:rsid w:val="00D31BC9"/>
    <w:rsid w:val="00D324B7"/>
    <w:rsid w:val="00D33BE2"/>
    <w:rsid w:val="00D34FBC"/>
    <w:rsid w:val="00D37BA2"/>
    <w:rsid w:val="00D4085D"/>
    <w:rsid w:val="00D40D6F"/>
    <w:rsid w:val="00D41204"/>
    <w:rsid w:val="00D41CF3"/>
    <w:rsid w:val="00D455CE"/>
    <w:rsid w:val="00D45DA5"/>
    <w:rsid w:val="00D47444"/>
    <w:rsid w:val="00D47B99"/>
    <w:rsid w:val="00D47CB5"/>
    <w:rsid w:val="00D47EF9"/>
    <w:rsid w:val="00D53230"/>
    <w:rsid w:val="00D533D0"/>
    <w:rsid w:val="00D54358"/>
    <w:rsid w:val="00D54645"/>
    <w:rsid w:val="00D553D3"/>
    <w:rsid w:val="00D55EA4"/>
    <w:rsid w:val="00D55EAC"/>
    <w:rsid w:val="00D576F0"/>
    <w:rsid w:val="00D57CCE"/>
    <w:rsid w:val="00D611F1"/>
    <w:rsid w:val="00D61FA2"/>
    <w:rsid w:val="00D623AA"/>
    <w:rsid w:val="00D628B6"/>
    <w:rsid w:val="00D63D10"/>
    <w:rsid w:val="00D65C0B"/>
    <w:rsid w:val="00D66A8C"/>
    <w:rsid w:val="00D67A72"/>
    <w:rsid w:val="00D70022"/>
    <w:rsid w:val="00D7025B"/>
    <w:rsid w:val="00D708B4"/>
    <w:rsid w:val="00D71551"/>
    <w:rsid w:val="00D71B4C"/>
    <w:rsid w:val="00D71EFC"/>
    <w:rsid w:val="00D7280E"/>
    <w:rsid w:val="00D7544D"/>
    <w:rsid w:val="00D75CB7"/>
    <w:rsid w:val="00D7645E"/>
    <w:rsid w:val="00D76A41"/>
    <w:rsid w:val="00D77494"/>
    <w:rsid w:val="00D77641"/>
    <w:rsid w:val="00D77873"/>
    <w:rsid w:val="00D77D60"/>
    <w:rsid w:val="00D77E89"/>
    <w:rsid w:val="00D80C75"/>
    <w:rsid w:val="00D80D5E"/>
    <w:rsid w:val="00D82CFB"/>
    <w:rsid w:val="00D82F83"/>
    <w:rsid w:val="00D84C53"/>
    <w:rsid w:val="00D84DB6"/>
    <w:rsid w:val="00D85C7E"/>
    <w:rsid w:val="00D85ED6"/>
    <w:rsid w:val="00D908C3"/>
    <w:rsid w:val="00D92F1A"/>
    <w:rsid w:val="00D9422B"/>
    <w:rsid w:val="00D95078"/>
    <w:rsid w:val="00D977BE"/>
    <w:rsid w:val="00D97B72"/>
    <w:rsid w:val="00DA1E62"/>
    <w:rsid w:val="00DA224A"/>
    <w:rsid w:val="00DA338F"/>
    <w:rsid w:val="00DA4CA1"/>
    <w:rsid w:val="00DA4DD7"/>
    <w:rsid w:val="00DA4E60"/>
    <w:rsid w:val="00DA7680"/>
    <w:rsid w:val="00DA7B47"/>
    <w:rsid w:val="00DB109E"/>
    <w:rsid w:val="00DB159B"/>
    <w:rsid w:val="00DB17EE"/>
    <w:rsid w:val="00DB2AF3"/>
    <w:rsid w:val="00DB40BD"/>
    <w:rsid w:val="00DB41F2"/>
    <w:rsid w:val="00DB5BEE"/>
    <w:rsid w:val="00DB5DC9"/>
    <w:rsid w:val="00DB787B"/>
    <w:rsid w:val="00DC2258"/>
    <w:rsid w:val="00DC3927"/>
    <w:rsid w:val="00DC3E3A"/>
    <w:rsid w:val="00DC6C9D"/>
    <w:rsid w:val="00DD0B6C"/>
    <w:rsid w:val="00DD0DA7"/>
    <w:rsid w:val="00DD1117"/>
    <w:rsid w:val="00DD1E60"/>
    <w:rsid w:val="00DD2262"/>
    <w:rsid w:val="00DD282F"/>
    <w:rsid w:val="00DD3295"/>
    <w:rsid w:val="00DD32DA"/>
    <w:rsid w:val="00DD480A"/>
    <w:rsid w:val="00DD71C7"/>
    <w:rsid w:val="00DD73B0"/>
    <w:rsid w:val="00DE17FE"/>
    <w:rsid w:val="00DE1BFE"/>
    <w:rsid w:val="00DE40E8"/>
    <w:rsid w:val="00DE52A7"/>
    <w:rsid w:val="00DF0744"/>
    <w:rsid w:val="00DF12D1"/>
    <w:rsid w:val="00DF192A"/>
    <w:rsid w:val="00DF594C"/>
    <w:rsid w:val="00DF5C93"/>
    <w:rsid w:val="00DF79DF"/>
    <w:rsid w:val="00E010F3"/>
    <w:rsid w:val="00E0291A"/>
    <w:rsid w:val="00E0364D"/>
    <w:rsid w:val="00E04EA9"/>
    <w:rsid w:val="00E0525A"/>
    <w:rsid w:val="00E05423"/>
    <w:rsid w:val="00E05A9C"/>
    <w:rsid w:val="00E05AC7"/>
    <w:rsid w:val="00E07A4F"/>
    <w:rsid w:val="00E07AAB"/>
    <w:rsid w:val="00E07C4F"/>
    <w:rsid w:val="00E11D3B"/>
    <w:rsid w:val="00E1272B"/>
    <w:rsid w:val="00E127AE"/>
    <w:rsid w:val="00E1290A"/>
    <w:rsid w:val="00E12A81"/>
    <w:rsid w:val="00E12FAD"/>
    <w:rsid w:val="00E13C8A"/>
    <w:rsid w:val="00E16F5C"/>
    <w:rsid w:val="00E22386"/>
    <w:rsid w:val="00E22D64"/>
    <w:rsid w:val="00E244EF"/>
    <w:rsid w:val="00E25684"/>
    <w:rsid w:val="00E25AC9"/>
    <w:rsid w:val="00E266BE"/>
    <w:rsid w:val="00E26D82"/>
    <w:rsid w:val="00E3058E"/>
    <w:rsid w:val="00E311CD"/>
    <w:rsid w:val="00E31F43"/>
    <w:rsid w:val="00E32B19"/>
    <w:rsid w:val="00E33BD2"/>
    <w:rsid w:val="00E33C42"/>
    <w:rsid w:val="00E34AD5"/>
    <w:rsid w:val="00E36233"/>
    <w:rsid w:val="00E37619"/>
    <w:rsid w:val="00E37EF3"/>
    <w:rsid w:val="00E4027F"/>
    <w:rsid w:val="00E40924"/>
    <w:rsid w:val="00E43EEB"/>
    <w:rsid w:val="00E4565E"/>
    <w:rsid w:val="00E469BC"/>
    <w:rsid w:val="00E506FF"/>
    <w:rsid w:val="00E50E71"/>
    <w:rsid w:val="00E51139"/>
    <w:rsid w:val="00E5227C"/>
    <w:rsid w:val="00E523A3"/>
    <w:rsid w:val="00E52420"/>
    <w:rsid w:val="00E53019"/>
    <w:rsid w:val="00E53908"/>
    <w:rsid w:val="00E54933"/>
    <w:rsid w:val="00E551BA"/>
    <w:rsid w:val="00E55A7A"/>
    <w:rsid w:val="00E56814"/>
    <w:rsid w:val="00E56F2B"/>
    <w:rsid w:val="00E60857"/>
    <w:rsid w:val="00E6172E"/>
    <w:rsid w:val="00E61C23"/>
    <w:rsid w:val="00E63740"/>
    <w:rsid w:val="00E64376"/>
    <w:rsid w:val="00E64649"/>
    <w:rsid w:val="00E651A7"/>
    <w:rsid w:val="00E65271"/>
    <w:rsid w:val="00E656DB"/>
    <w:rsid w:val="00E65ED1"/>
    <w:rsid w:val="00E717AC"/>
    <w:rsid w:val="00E71854"/>
    <w:rsid w:val="00E73155"/>
    <w:rsid w:val="00E73458"/>
    <w:rsid w:val="00E73F6E"/>
    <w:rsid w:val="00E73FAD"/>
    <w:rsid w:val="00E74FB9"/>
    <w:rsid w:val="00E763CE"/>
    <w:rsid w:val="00E76680"/>
    <w:rsid w:val="00E822B1"/>
    <w:rsid w:val="00E832F6"/>
    <w:rsid w:val="00E83C21"/>
    <w:rsid w:val="00E856FF"/>
    <w:rsid w:val="00E92521"/>
    <w:rsid w:val="00E957AA"/>
    <w:rsid w:val="00E961DA"/>
    <w:rsid w:val="00E96460"/>
    <w:rsid w:val="00E96838"/>
    <w:rsid w:val="00E96ACA"/>
    <w:rsid w:val="00E96EB4"/>
    <w:rsid w:val="00EA3969"/>
    <w:rsid w:val="00EA56E0"/>
    <w:rsid w:val="00EA5CD6"/>
    <w:rsid w:val="00EA5DB2"/>
    <w:rsid w:val="00EA6B40"/>
    <w:rsid w:val="00EA7709"/>
    <w:rsid w:val="00EA7C6B"/>
    <w:rsid w:val="00EB271A"/>
    <w:rsid w:val="00EB351A"/>
    <w:rsid w:val="00EB36FB"/>
    <w:rsid w:val="00EB3A9A"/>
    <w:rsid w:val="00EB47B9"/>
    <w:rsid w:val="00EC1FFD"/>
    <w:rsid w:val="00EC2378"/>
    <w:rsid w:val="00EC453D"/>
    <w:rsid w:val="00EC51D2"/>
    <w:rsid w:val="00EC7F71"/>
    <w:rsid w:val="00ED00F3"/>
    <w:rsid w:val="00ED0629"/>
    <w:rsid w:val="00ED4913"/>
    <w:rsid w:val="00ED4B9B"/>
    <w:rsid w:val="00ED4EF8"/>
    <w:rsid w:val="00ED5C1D"/>
    <w:rsid w:val="00ED6A3E"/>
    <w:rsid w:val="00ED715E"/>
    <w:rsid w:val="00EE1655"/>
    <w:rsid w:val="00EE1D3A"/>
    <w:rsid w:val="00EE4956"/>
    <w:rsid w:val="00EE520B"/>
    <w:rsid w:val="00EE562D"/>
    <w:rsid w:val="00EE6E4D"/>
    <w:rsid w:val="00EF03A4"/>
    <w:rsid w:val="00EF0B92"/>
    <w:rsid w:val="00EF1241"/>
    <w:rsid w:val="00EF25AA"/>
    <w:rsid w:val="00EF412A"/>
    <w:rsid w:val="00EF5A26"/>
    <w:rsid w:val="00F013E1"/>
    <w:rsid w:val="00F03A9D"/>
    <w:rsid w:val="00F03AF1"/>
    <w:rsid w:val="00F054B7"/>
    <w:rsid w:val="00F0762F"/>
    <w:rsid w:val="00F11645"/>
    <w:rsid w:val="00F11E90"/>
    <w:rsid w:val="00F1200A"/>
    <w:rsid w:val="00F12498"/>
    <w:rsid w:val="00F133E5"/>
    <w:rsid w:val="00F14C68"/>
    <w:rsid w:val="00F15B26"/>
    <w:rsid w:val="00F162D3"/>
    <w:rsid w:val="00F16388"/>
    <w:rsid w:val="00F1714C"/>
    <w:rsid w:val="00F17C59"/>
    <w:rsid w:val="00F21835"/>
    <w:rsid w:val="00F21C67"/>
    <w:rsid w:val="00F26350"/>
    <w:rsid w:val="00F3068E"/>
    <w:rsid w:val="00F31A04"/>
    <w:rsid w:val="00F31A63"/>
    <w:rsid w:val="00F31CDA"/>
    <w:rsid w:val="00F328E8"/>
    <w:rsid w:val="00F34355"/>
    <w:rsid w:val="00F3494B"/>
    <w:rsid w:val="00F36EDF"/>
    <w:rsid w:val="00F401BD"/>
    <w:rsid w:val="00F404D6"/>
    <w:rsid w:val="00F40B75"/>
    <w:rsid w:val="00F416AC"/>
    <w:rsid w:val="00F42D97"/>
    <w:rsid w:val="00F43AE2"/>
    <w:rsid w:val="00F453B4"/>
    <w:rsid w:val="00F45630"/>
    <w:rsid w:val="00F45911"/>
    <w:rsid w:val="00F46624"/>
    <w:rsid w:val="00F50B1E"/>
    <w:rsid w:val="00F51A85"/>
    <w:rsid w:val="00F51CC2"/>
    <w:rsid w:val="00F52299"/>
    <w:rsid w:val="00F548FE"/>
    <w:rsid w:val="00F54DBD"/>
    <w:rsid w:val="00F5552E"/>
    <w:rsid w:val="00F563B7"/>
    <w:rsid w:val="00F56692"/>
    <w:rsid w:val="00F57325"/>
    <w:rsid w:val="00F61B37"/>
    <w:rsid w:val="00F62484"/>
    <w:rsid w:val="00F6450E"/>
    <w:rsid w:val="00F6475D"/>
    <w:rsid w:val="00F64C39"/>
    <w:rsid w:val="00F65569"/>
    <w:rsid w:val="00F70183"/>
    <w:rsid w:val="00F70D4B"/>
    <w:rsid w:val="00F7118A"/>
    <w:rsid w:val="00F71643"/>
    <w:rsid w:val="00F719EB"/>
    <w:rsid w:val="00F71CF6"/>
    <w:rsid w:val="00F72558"/>
    <w:rsid w:val="00F73255"/>
    <w:rsid w:val="00F74BCE"/>
    <w:rsid w:val="00F7617F"/>
    <w:rsid w:val="00F81061"/>
    <w:rsid w:val="00F85154"/>
    <w:rsid w:val="00F87AFC"/>
    <w:rsid w:val="00F87CE6"/>
    <w:rsid w:val="00F91F3B"/>
    <w:rsid w:val="00F9204A"/>
    <w:rsid w:val="00F973DB"/>
    <w:rsid w:val="00FA1777"/>
    <w:rsid w:val="00FA2BDA"/>
    <w:rsid w:val="00FA50EB"/>
    <w:rsid w:val="00FA69FA"/>
    <w:rsid w:val="00FA7774"/>
    <w:rsid w:val="00FB1D27"/>
    <w:rsid w:val="00FB1F93"/>
    <w:rsid w:val="00FB2919"/>
    <w:rsid w:val="00FB3875"/>
    <w:rsid w:val="00FB3FAE"/>
    <w:rsid w:val="00FB4F90"/>
    <w:rsid w:val="00FB58DF"/>
    <w:rsid w:val="00FB6782"/>
    <w:rsid w:val="00FB6D49"/>
    <w:rsid w:val="00FC005F"/>
    <w:rsid w:val="00FC137F"/>
    <w:rsid w:val="00FC1F6B"/>
    <w:rsid w:val="00FC2E2F"/>
    <w:rsid w:val="00FC4F7B"/>
    <w:rsid w:val="00FC5101"/>
    <w:rsid w:val="00FC70BA"/>
    <w:rsid w:val="00FD014D"/>
    <w:rsid w:val="00FD05C4"/>
    <w:rsid w:val="00FD0D3E"/>
    <w:rsid w:val="00FD0EC7"/>
    <w:rsid w:val="00FD11FA"/>
    <w:rsid w:val="00FD2909"/>
    <w:rsid w:val="00FD3888"/>
    <w:rsid w:val="00FD6668"/>
    <w:rsid w:val="00FD6861"/>
    <w:rsid w:val="00FD6F96"/>
    <w:rsid w:val="00FD7EE0"/>
    <w:rsid w:val="00FE041A"/>
    <w:rsid w:val="00FE08E3"/>
    <w:rsid w:val="00FE21F1"/>
    <w:rsid w:val="00FE4578"/>
    <w:rsid w:val="00FE484A"/>
    <w:rsid w:val="00FE4A49"/>
    <w:rsid w:val="00FE4EC7"/>
    <w:rsid w:val="00FE6690"/>
    <w:rsid w:val="00FE6EA4"/>
    <w:rsid w:val="00FE706B"/>
    <w:rsid w:val="00FF2732"/>
    <w:rsid w:val="00FF5661"/>
    <w:rsid w:val="00FF6A81"/>
    <w:rsid w:val="00FF7039"/>
    <w:rsid w:val="236C1FE2"/>
    <w:rsid w:val="286160A1"/>
    <w:rsid w:val="2D074FED"/>
    <w:rsid w:val="30F12AC7"/>
    <w:rsid w:val="4A6F2489"/>
    <w:rsid w:val="52E43FF1"/>
    <w:rsid w:val="78F03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020AC47F"/>
  <w15:chartTrackingRefBased/>
  <w15:docId w15:val="{C85BA925-5916-45D1-9D13-25EBB88747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宋体" w:hAnsi="Calibri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Default Paragraph Font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C235DB"/>
    <w:pPr>
      <w:widowControl w:val="0"/>
      <w:spacing w:line="360" w:lineRule="auto"/>
      <w:ind w:firstLineChars="200" w:firstLine="200"/>
      <w:jc w:val="both"/>
    </w:pPr>
    <w:rPr>
      <w:rFonts w:ascii="Times New Roman" w:hAnsi="Times New Roman"/>
      <w:kern w:val="2"/>
      <w:sz w:val="24"/>
      <w:szCs w:val="24"/>
    </w:rPr>
  </w:style>
  <w:style w:type="paragraph" w:styleId="1">
    <w:name w:val="heading 1"/>
    <w:basedOn w:val="a"/>
    <w:next w:val="a"/>
    <w:link w:val="10"/>
    <w:qFormat/>
    <w:rsid w:val="005B07D2"/>
    <w:pPr>
      <w:keepNext/>
      <w:keepLines/>
      <w:numPr>
        <w:numId w:val="12"/>
      </w:numPr>
      <w:spacing w:before="120" w:after="120" w:line="240" w:lineRule="auto"/>
      <w:ind w:firstLineChars="0"/>
      <w:jc w:val="center"/>
      <w:outlineLvl w:val="0"/>
    </w:pPr>
    <w:rPr>
      <w:rFonts w:eastAsia="黑体"/>
      <w:b/>
      <w:bCs/>
      <w:kern w:val="44"/>
      <w:sz w:val="30"/>
      <w:szCs w:val="44"/>
    </w:rPr>
  </w:style>
  <w:style w:type="paragraph" w:styleId="2">
    <w:name w:val="heading 2"/>
    <w:basedOn w:val="a"/>
    <w:next w:val="a"/>
    <w:link w:val="20"/>
    <w:unhideWhenUsed/>
    <w:qFormat/>
    <w:rsid w:val="00E83C21"/>
    <w:pPr>
      <w:keepNext/>
      <w:keepLines/>
      <w:numPr>
        <w:ilvl w:val="1"/>
        <w:numId w:val="12"/>
      </w:numPr>
      <w:spacing w:before="120" w:after="120"/>
      <w:ind w:firstLineChars="0"/>
      <w:jc w:val="left"/>
      <w:outlineLvl w:val="1"/>
    </w:pPr>
    <w:rPr>
      <w:rFonts w:eastAsia="黑体"/>
      <w:b/>
      <w:bCs/>
      <w:sz w:val="28"/>
      <w:szCs w:val="32"/>
    </w:rPr>
  </w:style>
  <w:style w:type="paragraph" w:styleId="3">
    <w:name w:val="heading 3"/>
    <w:basedOn w:val="a"/>
    <w:next w:val="a"/>
    <w:link w:val="30"/>
    <w:unhideWhenUsed/>
    <w:qFormat/>
    <w:rsid w:val="00E83C21"/>
    <w:pPr>
      <w:keepNext/>
      <w:keepLines/>
      <w:numPr>
        <w:ilvl w:val="2"/>
        <w:numId w:val="12"/>
      </w:numPr>
      <w:ind w:firstLineChars="0"/>
      <w:jc w:val="left"/>
      <w:outlineLvl w:val="2"/>
    </w:pPr>
    <w:rPr>
      <w:b/>
      <w:bCs/>
      <w:szCs w:val="32"/>
    </w:rPr>
  </w:style>
  <w:style w:type="paragraph" w:styleId="4">
    <w:name w:val="heading 4"/>
    <w:basedOn w:val="a"/>
    <w:next w:val="a"/>
    <w:link w:val="40"/>
    <w:unhideWhenUsed/>
    <w:qFormat/>
    <w:rsid w:val="005251B0"/>
    <w:pPr>
      <w:keepNext/>
      <w:keepLines/>
      <w:numPr>
        <w:ilvl w:val="3"/>
        <w:numId w:val="12"/>
      </w:numPr>
      <w:spacing w:line="300" w:lineRule="auto"/>
      <w:ind w:firstLineChars="0"/>
      <w:outlineLvl w:val="3"/>
    </w:pPr>
    <w:rPr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ate"/>
    <w:basedOn w:val="a"/>
    <w:next w:val="a"/>
    <w:link w:val="a4"/>
    <w:rsid w:val="00E50E71"/>
    <w:pPr>
      <w:ind w:leftChars="2500" w:left="100"/>
    </w:pPr>
  </w:style>
  <w:style w:type="character" w:customStyle="1" w:styleId="a4">
    <w:name w:val="日期 字符"/>
    <w:link w:val="a3"/>
    <w:rsid w:val="00E50E71"/>
    <w:rPr>
      <w:kern w:val="2"/>
      <w:sz w:val="21"/>
      <w:szCs w:val="24"/>
    </w:rPr>
  </w:style>
  <w:style w:type="paragraph" w:customStyle="1" w:styleId="EndNoteBibliographyTitle">
    <w:name w:val="EndNote Bibliography Title"/>
    <w:basedOn w:val="a"/>
    <w:link w:val="EndNoteBibliographyTitle0"/>
    <w:rsid w:val="00517F8F"/>
    <w:pPr>
      <w:jc w:val="center"/>
    </w:pPr>
    <w:rPr>
      <w:noProof/>
      <w:sz w:val="20"/>
    </w:rPr>
  </w:style>
  <w:style w:type="character" w:customStyle="1" w:styleId="EndNoteBibliographyTitle0">
    <w:name w:val="EndNote Bibliography Title 字符"/>
    <w:link w:val="EndNoteBibliographyTitle"/>
    <w:rsid w:val="00517F8F"/>
    <w:rPr>
      <w:rFonts w:ascii="Times New Roman" w:hAnsi="Times New Roman"/>
      <w:noProof/>
      <w:kern w:val="2"/>
      <w:szCs w:val="24"/>
    </w:rPr>
  </w:style>
  <w:style w:type="paragraph" w:customStyle="1" w:styleId="EndNoteBibliography">
    <w:name w:val="EndNote Bibliography"/>
    <w:basedOn w:val="a"/>
    <w:link w:val="EndNoteBibliography0"/>
    <w:rsid w:val="00517F8F"/>
    <w:pPr>
      <w:spacing w:line="240" w:lineRule="auto"/>
    </w:pPr>
    <w:rPr>
      <w:noProof/>
      <w:sz w:val="20"/>
    </w:rPr>
  </w:style>
  <w:style w:type="character" w:customStyle="1" w:styleId="EndNoteBibliography0">
    <w:name w:val="EndNote Bibliography 字符"/>
    <w:link w:val="EndNoteBibliography"/>
    <w:rsid w:val="00517F8F"/>
    <w:rPr>
      <w:rFonts w:ascii="Times New Roman" w:hAnsi="Times New Roman"/>
      <w:noProof/>
      <w:kern w:val="2"/>
      <w:szCs w:val="24"/>
    </w:rPr>
  </w:style>
  <w:style w:type="paragraph" w:styleId="a5">
    <w:name w:val="endnote text"/>
    <w:basedOn w:val="a"/>
    <w:link w:val="a6"/>
    <w:unhideWhenUsed/>
    <w:rsid w:val="004C5E02"/>
    <w:pPr>
      <w:pBdr>
        <w:top w:val="single" w:sz="8" w:space="1" w:color="auto"/>
      </w:pBdr>
      <w:adjustRightInd w:val="0"/>
      <w:snapToGrid w:val="0"/>
      <w:spacing w:line="312" w:lineRule="atLeast"/>
      <w:ind w:firstLineChars="0" w:firstLine="0"/>
      <w:jc w:val="left"/>
    </w:pPr>
    <w:rPr>
      <w:rFonts w:cs="宋体"/>
      <w:kern w:val="0"/>
      <w:szCs w:val="21"/>
    </w:rPr>
  </w:style>
  <w:style w:type="character" w:customStyle="1" w:styleId="a6">
    <w:name w:val="尾注文本 字符"/>
    <w:link w:val="a5"/>
    <w:rsid w:val="004C5E02"/>
    <w:rPr>
      <w:rFonts w:ascii="Times New Roman" w:hAnsi="Times New Roman" w:cs="宋体"/>
      <w:sz w:val="21"/>
      <w:szCs w:val="21"/>
    </w:rPr>
  </w:style>
  <w:style w:type="character" w:customStyle="1" w:styleId="NUDTChar">
    <w:name w:val="NUDT正文 Char"/>
    <w:link w:val="NUDT"/>
    <w:locked/>
    <w:rsid w:val="004C5E02"/>
    <w:rPr>
      <w:rFonts w:ascii="宋体" w:hAnsi="宋体" w:cs="宋体"/>
      <w:sz w:val="24"/>
      <w:szCs w:val="24"/>
    </w:rPr>
  </w:style>
  <w:style w:type="paragraph" w:customStyle="1" w:styleId="NUDT">
    <w:name w:val="NUDT正文"/>
    <w:basedOn w:val="a"/>
    <w:link w:val="NUDTChar"/>
    <w:rsid w:val="004C5E02"/>
    <w:pPr>
      <w:adjustRightInd w:val="0"/>
    </w:pPr>
    <w:rPr>
      <w:rFonts w:ascii="宋体" w:hAnsi="宋体" w:cs="宋体"/>
      <w:kern w:val="0"/>
    </w:rPr>
  </w:style>
  <w:style w:type="character" w:styleId="a7">
    <w:name w:val="endnote reference"/>
    <w:unhideWhenUsed/>
    <w:rsid w:val="004C5E02"/>
    <w:rPr>
      <w:vertAlign w:val="superscript"/>
    </w:rPr>
  </w:style>
  <w:style w:type="paragraph" w:customStyle="1" w:styleId="mathtype">
    <w:name w:val="mathtype"/>
    <w:basedOn w:val="a"/>
    <w:next w:val="a"/>
    <w:link w:val="mathtype0"/>
    <w:uiPriority w:val="99"/>
    <w:qFormat/>
    <w:rsid w:val="00F03A9D"/>
    <w:pPr>
      <w:spacing w:line="240" w:lineRule="auto"/>
      <w:ind w:firstLineChars="0" w:firstLine="0"/>
      <w:jc w:val="center"/>
    </w:pPr>
    <w:rPr>
      <w:noProof/>
    </w:rPr>
  </w:style>
  <w:style w:type="character" w:customStyle="1" w:styleId="MTEquationSection">
    <w:name w:val="MTEquationSection"/>
    <w:rsid w:val="00663F88"/>
    <w:rPr>
      <w:rFonts w:ascii="仿宋" w:hAnsi="仿宋" w:cs="仿宋"/>
      <w:b/>
      <w:bCs/>
      <w:vanish/>
      <w:color w:val="FF0000"/>
      <w:sz w:val="24"/>
    </w:rPr>
  </w:style>
  <w:style w:type="character" w:customStyle="1" w:styleId="mathtype0">
    <w:name w:val="mathtype 字符"/>
    <w:link w:val="mathtype"/>
    <w:uiPriority w:val="99"/>
    <w:rsid w:val="00C235DB"/>
    <w:rPr>
      <w:rFonts w:ascii="Times New Roman" w:hAnsi="Times New Roman"/>
      <w:noProof/>
      <w:kern w:val="2"/>
      <w:sz w:val="24"/>
      <w:szCs w:val="24"/>
    </w:rPr>
  </w:style>
  <w:style w:type="paragraph" w:customStyle="1" w:styleId="MTDisplayEquation">
    <w:name w:val="MTDisplayEquation"/>
    <w:basedOn w:val="a"/>
    <w:next w:val="a"/>
    <w:link w:val="MTDisplayEquation0"/>
    <w:rsid w:val="00663F88"/>
    <w:pPr>
      <w:tabs>
        <w:tab w:val="center" w:pos="4160"/>
        <w:tab w:val="right" w:pos="8300"/>
      </w:tabs>
      <w:ind w:firstLine="420"/>
      <w:jc w:val="center"/>
    </w:pPr>
  </w:style>
  <w:style w:type="character" w:customStyle="1" w:styleId="MTDisplayEquation0">
    <w:name w:val="MTDisplayEquation 字符"/>
    <w:link w:val="MTDisplayEquation"/>
    <w:rsid w:val="00663F88"/>
    <w:rPr>
      <w:rFonts w:ascii="Times New Roman" w:hAnsi="Times New Roman"/>
      <w:kern w:val="2"/>
      <w:sz w:val="21"/>
      <w:szCs w:val="24"/>
    </w:rPr>
  </w:style>
  <w:style w:type="table" w:styleId="a8">
    <w:name w:val="Table Grid"/>
    <w:basedOn w:val="a1"/>
    <w:rsid w:val="00C36D21"/>
    <w:pPr>
      <w:spacing w:line="240" w:lineRule="atLeast"/>
      <w:jc w:val="center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cPr>
      <w:vAlign w:val="center"/>
    </w:tcPr>
  </w:style>
  <w:style w:type="paragraph" w:styleId="a9">
    <w:name w:val="caption"/>
    <w:basedOn w:val="a"/>
    <w:next w:val="a"/>
    <w:unhideWhenUsed/>
    <w:qFormat/>
    <w:rsid w:val="005C6FA7"/>
    <w:pPr>
      <w:ind w:firstLineChars="0" w:firstLine="0"/>
      <w:jc w:val="center"/>
    </w:pPr>
    <w:rPr>
      <w:rFonts w:eastAsia="黑体"/>
      <w:sz w:val="20"/>
      <w:szCs w:val="20"/>
    </w:rPr>
  </w:style>
  <w:style w:type="paragraph" w:customStyle="1" w:styleId="aa">
    <w:name w:val="表内文字"/>
    <w:basedOn w:val="a"/>
    <w:link w:val="ab"/>
    <w:qFormat/>
    <w:rsid w:val="00A366C4"/>
    <w:pPr>
      <w:spacing w:line="240" w:lineRule="atLeast"/>
      <w:ind w:firstLineChars="0" w:firstLine="0"/>
      <w:jc w:val="center"/>
    </w:pPr>
    <w:rPr>
      <w:sz w:val="21"/>
    </w:rPr>
  </w:style>
  <w:style w:type="character" w:customStyle="1" w:styleId="20">
    <w:name w:val="标题 2 字符"/>
    <w:link w:val="2"/>
    <w:rsid w:val="00E83C21"/>
    <w:rPr>
      <w:rFonts w:ascii="Times New Roman" w:eastAsia="黑体" w:hAnsi="Times New Roman"/>
      <w:b/>
      <w:bCs/>
      <w:kern w:val="2"/>
      <w:sz w:val="28"/>
      <w:szCs w:val="32"/>
    </w:rPr>
  </w:style>
  <w:style w:type="character" w:customStyle="1" w:styleId="ab">
    <w:name w:val="表内文字 字符"/>
    <w:link w:val="aa"/>
    <w:rsid w:val="00A366C4"/>
    <w:rPr>
      <w:rFonts w:ascii="Times New Roman" w:hAnsi="Times New Roman"/>
      <w:kern w:val="2"/>
      <w:sz w:val="21"/>
      <w:szCs w:val="24"/>
    </w:rPr>
  </w:style>
  <w:style w:type="paragraph" w:styleId="ac">
    <w:name w:val="Normal (Web)"/>
    <w:basedOn w:val="a"/>
    <w:uiPriority w:val="99"/>
    <w:unhideWhenUsed/>
    <w:rsid w:val="00312789"/>
    <w:pPr>
      <w:widowControl/>
      <w:spacing w:before="100" w:beforeAutospacing="1" w:after="100" w:afterAutospacing="1" w:line="240" w:lineRule="auto"/>
      <w:ind w:firstLineChars="0" w:firstLine="0"/>
      <w:jc w:val="left"/>
    </w:pPr>
    <w:rPr>
      <w:rFonts w:ascii="宋体" w:hAnsi="宋体" w:cs="宋体"/>
      <w:kern w:val="0"/>
    </w:rPr>
  </w:style>
  <w:style w:type="character" w:customStyle="1" w:styleId="fontstyle01">
    <w:name w:val="fontstyle01"/>
    <w:rsid w:val="003134AF"/>
    <w:rPr>
      <w:rFonts w:ascii="MinionPro-Regular" w:hAnsi="MinionPro-Regular" w:hint="default"/>
      <w:b w:val="0"/>
      <w:bCs w:val="0"/>
      <w:i w:val="0"/>
      <w:iCs w:val="0"/>
      <w:color w:val="231F20"/>
      <w:sz w:val="22"/>
      <w:szCs w:val="22"/>
    </w:rPr>
  </w:style>
  <w:style w:type="paragraph" w:customStyle="1" w:styleId="ad">
    <w:name w:val="图片"/>
    <w:basedOn w:val="a"/>
    <w:link w:val="ae"/>
    <w:qFormat/>
    <w:rsid w:val="004508B4"/>
    <w:pPr>
      <w:spacing w:line="240" w:lineRule="auto"/>
      <w:ind w:firstLineChars="0" w:firstLine="0"/>
      <w:jc w:val="center"/>
    </w:pPr>
    <w:rPr>
      <w:noProof/>
    </w:rPr>
  </w:style>
  <w:style w:type="paragraph" w:styleId="af">
    <w:name w:val="Balloon Text"/>
    <w:basedOn w:val="a"/>
    <w:link w:val="af0"/>
    <w:rsid w:val="001D5E6A"/>
    <w:pPr>
      <w:spacing w:line="240" w:lineRule="auto"/>
    </w:pPr>
    <w:rPr>
      <w:sz w:val="18"/>
      <w:szCs w:val="18"/>
    </w:rPr>
  </w:style>
  <w:style w:type="character" w:customStyle="1" w:styleId="ae">
    <w:name w:val="图片 字符"/>
    <w:link w:val="ad"/>
    <w:rsid w:val="004508B4"/>
    <w:rPr>
      <w:rFonts w:ascii="Times New Roman" w:hAnsi="Times New Roman"/>
      <w:noProof/>
      <w:kern w:val="2"/>
      <w:sz w:val="21"/>
      <w:szCs w:val="24"/>
    </w:rPr>
  </w:style>
  <w:style w:type="character" w:customStyle="1" w:styleId="af0">
    <w:name w:val="批注框文本 字符"/>
    <w:link w:val="af"/>
    <w:rsid w:val="001D5E6A"/>
    <w:rPr>
      <w:rFonts w:ascii="Times New Roman" w:hAnsi="Times New Roman"/>
      <w:kern w:val="2"/>
      <w:sz w:val="18"/>
      <w:szCs w:val="18"/>
    </w:rPr>
  </w:style>
  <w:style w:type="paragraph" w:styleId="af1">
    <w:name w:val="header"/>
    <w:basedOn w:val="a"/>
    <w:link w:val="af2"/>
    <w:rsid w:val="00D977B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spacing w:line="240" w:lineRule="auto"/>
      <w:jc w:val="center"/>
    </w:pPr>
    <w:rPr>
      <w:sz w:val="18"/>
      <w:szCs w:val="18"/>
    </w:rPr>
  </w:style>
  <w:style w:type="character" w:customStyle="1" w:styleId="af2">
    <w:name w:val="页眉 字符"/>
    <w:link w:val="af1"/>
    <w:rsid w:val="00D977BE"/>
    <w:rPr>
      <w:rFonts w:ascii="Times New Roman" w:hAnsi="Times New Roman"/>
      <w:kern w:val="2"/>
      <w:sz w:val="18"/>
      <w:szCs w:val="18"/>
    </w:rPr>
  </w:style>
  <w:style w:type="paragraph" w:styleId="af3">
    <w:name w:val="footer"/>
    <w:basedOn w:val="a"/>
    <w:link w:val="af4"/>
    <w:rsid w:val="00D977BE"/>
    <w:pPr>
      <w:tabs>
        <w:tab w:val="center" w:pos="4153"/>
        <w:tab w:val="right" w:pos="8306"/>
      </w:tabs>
      <w:snapToGrid w:val="0"/>
      <w:spacing w:line="240" w:lineRule="auto"/>
      <w:jc w:val="left"/>
    </w:pPr>
    <w:rPr>
      <w:sz w:val="18"/>
      <w:szCs w:val="18"/>
    </w:rPr>
  </w:style>
  <w:style w:type="character" w:customStyle="1" w:styleId="af4">
    <w:name w:val="页脚 字符"/>
    <w:link w:val="af3"/>
    <w:rsid w:val="00D977BE"/>
    <w:rPr>
      <w:rFonts w:ascii="Times New Roman" w:hAnsi="Times New Roman"/>
      <w:kern w:val="2"/>
      <w:sz w:val="18"/>
      <w:szCs w:val="18"/>
    </w:rPr>
  </w:style>
  <w:style w:type="character" w:customStyle="1" w:styleId="30">
    <w:name w:val="标题 3 字符"/>
    <w:link w:val="3"/>
    <w:rsid w:val="00E83C21"/>
    <w:rPr>
      <w:rFonts w:ascii="Times New Roman" w:hAnsi="Times New Roman"/>
      <w:b/>
      <w:bCs/>
      <w:kern w:val="2"/>
      <w:sz w:val="24"/>
      <w:szCs w:val="32"/>
    </w:rPr>
  </w:style>
  <w:style w:type="character" w:styleId="af5">
    <w:name w:val="annotation reference"/>
    <w:rsid w:val="00F6450E"/>
    <w:rPr>
      <w:sz w:val="21"/>
      <w:szCs w:val="21"/>
    </w:rPr>
  </w:style>
  <w:style w:type="paragraph" w:styleId="af6">
    <w:name w:val="annotation text"/>
    <w:basedOn w:val="a"/>
    <w:link w:val="af7"/>
    <w:rsid w:val="00F6450E"/>
    <w:pPr>
      <w:jc w:val="left"/>
    </w:pPr>
  </w:style>
  <w:style w:type="character" w:customStyle="1" w:styleId="af7">
    <w:name w:val="批注文字 字符"/>
    <w:link w:val="af6"/>
    <w:rsid w:val="00F6450E"/>
    <w:rPr>
      <w:rFonts w:ascii="Times New Roman" w:hAnsi="Times New Roman"/>
      <w:kern w:val="2"/>
      <w:sz w:val="21"/>
      <w:szCs w:val="24"/>
    </w:rPr>
  </w:style>
  <w:style w:type="paragraph" w:styleId="af8">
    <w:name w:val="annotation subject"/>
    <w:basedOn w:val="af6"/>
    <w:next w:val="af6"/>
    <w:link w:val="af9"/>
    <w:rsid w:val="00F6450E"/>
    <w:rPr>
      <w:b/>
      <w:bCs/>
    </w:rPr>
  </w:style>
  <w:style w:type="character" w:customStyle="1" w:styleId="af9">
    <w:name w:val="批注主题 字符"/>
    <w:link w:val="af8"/>
    <w:rsid w:val="00F6450E"/>
    <w:rPr>
      <w:rFonts w:ascii="Times New Roman" w:hAnsi="Times New Roman"/>
      <w:b/>
      <w:bCs/>
      <w:kern w:val="2"/>
      <w:sz w:val="21"/>
      <w:szCs w:val="24"/>
    </w:rPr>
  </w:style>
  <w:style w:type="paragraph" w:styleId="afa">
    <w:name w:val="Revision"/>
    <w:hidden/>
    <w:uiPriority w:val="99"/>
    <w:unhideWhenUsed/>
    <w:rsid w:val="004F0E8E"/>
    <w:rPr>
      <w:rFonts w:ascii="Times New Roman" w:hAnsi="Times New Roman"/>
      <w:kern w:val="2"/>
      <w:sz w:val="21"/>
      <w:szCs w:val="24"/>
    </w:rPr>
  </w:style>
  <w:style w:type="character" w:customStyle="1" w:styleId="fontstyle21">
    <w:name w:val="fontstyle21"/>
    <w:rsid w:val="00962F3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40">
    <w:name w:val="标题 4 字符"/>
    <w:link w:val="4"/>
    <w:rsid w:val="005251B0"/>
    <w:rPr>
      <w:rFonts w:ascii="Times New Roman" w:hAnsi="Times New Roman" w:cs="Times New Roman"/>
      <w:b/>
      <w:bCs/>
      <w:kern w:val="2"/>
      <w:sz w:val="24"/>
      <w:szCs w:val="28"/>
    </w:rPr>
  </w:style>
  <w:style w:type="paragraph" w:styleId="afb">
    <w:name w:val="footnote text"/>
    <w:basedOn w:val="a"/>
    <w:link w:val="afc"/>
    <w:rsid w:val="00E51139"/>
    <w:pPr>
      <w:snapToGrid w:val="0"/>
      <w:jc w:val="left"/>
    </w:pPr>
    <w:rPr>
      <w:sz w:val="18"/>
      <w:szCs w:val="18"/>
    </w:rPr>
  </w:style>
  <w:style w:type="character" w:customStyle="1" w:styleId="afc">
    <w:name w:val="脚注文本 字符"/>
    <w:link w:val="afb"/>
    <w:rsid w:val="00E51139"/>
    <w:rPr>
      <w:rFonts w:ascii="Times New Roman" w:hAnsi="Times New Roman"/>
      <w:kern w:val="2"/>
      <w:sz w:val="18"/>
      <w:szCs w:val="18"/>
    </w:rPr>
  </w:style>
  <w:style w:type="character" w:customStyle="1" w:styleId="10">
    <w:name w:val="标题 1 字符"/>
    <w:link w:val="1"/>
    <w:rsid w:val="005B07D2"/>
    <w:rPr>
      <w:rFonts w:ascii="Times New Roman" w:eastAsia="黑体" w:hAnsi="Times New Roman"/>
      <w:b/>
      <w:bCs/>
      <w:kern w:val="44"/>
      <w:sz w:val="30"/>
      <w:szCs w:val="44"/>
    </w:rPr>
  </w:style>
  <w:style w:type="table" w:styleId="afd">
    <w:name w:val="Grid Table Light"/>
    <w:basedOn w:val="a1"/>
    <w:uiPriority w:val="40"/>
    <w:rsid w:val="00C235D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afe">
    <w:name w:val="三线表"/>
    <w:basedOn w:val="a1"/>
    <w:uiPriority w:val="99"/>
    <w:rsid w:val="008D61BD"/>
    <w:pPr>
      <w:jc w:val="center"/>
    </w:pPr>
    <w:rPr>
      <w:rFonts w:ascii="Times New Roman" w:hAnsi="Times New Roman"/>
      <w:sz w:val="21"/>
    </w:rPr>
    <w:tblPr>
      <w:tblBorders>
        <w:top w:val="single" w:sz="12" w:space="0" w:color="auto"/>
        <w:bottom w:val="single" w:sz="12" w:space="0" w:color="auto"/>
      </w:tblBorders>
    </w:tblPr>
    <w:tcPr>
      <w:vAlign w:val="center"/>
    </w:tcPr>
    <w:tblStylePr w:type="firstRow">
      <w:tblPr/>
      <w:tcPr>
        <w:tcBorders>
          <w:bottom w:val="single" w:sz="4" w:space="0" w:color="auto"/>
        </w:tcBorders>
      </w:tcPr>
    </w:tblStylePr>
  </w:style>
  <w:style w:type="character" w:styleId="aff">
    <w:name w:val="Hyperlink"/>
    <w:basedOn w:val="a0"/>
    <w:rsid w:val="005C6734"/>
    <w:rPr>
      <w:color w:val="0563C1" w:themeColor="hyperlink"/>
      <w:u w:val="single"/>
    </w:rPr>
  </w:style>
  <w:style w:type="character" w:styleId="aff0">
    <w:name w:val="Unresolved Mention"/>
    <w:basedOn w:val="a0"/>
    <w:uiPriority w:val="99"/>
    <w:semiHidden/>
    <w:unhideWhenUsed/>
    <w:rsid w:val="005C673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9252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803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17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246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8953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3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30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35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40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7660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emf"/><Relationship Id="rId13" Type="http://schemas.openxmlformats.org/officeDocument/2006/relationships/image" Target="media/image5.png"/><Relationship Id="rId18" Type="http://schemas.openxmlformats.org/officeDocument/2006/relationships/header" Target="header3.xml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2.xml"/><Relationship Id="rId10" Type="http://schemas.openxmlformats.org/officeDocument/2006/relationships/image" Target="media/image2.png"/><Relationship Id="rId19" Type="http://schemas.openxmlformats.org/officeDocument/2006/relationships/footer" Target="footer3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ell\Documents\&#33258;&#23450;&#20041;%20Office%20&#27169;&#26495;\&#27599;&#21608;&#27719;&#25253;&#27169;&#26495;.dotm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08CD106-BBC9-4896-B244-C6DD8FB991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每周汇报模板.dotm</Template>
  <TotalTime>264</TotalTime>
  <Pages>3</Pages>
  <Words>102</Words>
  <Characters>587</Characters>
  <Application>Microsoft Office Word</Application>
  <DocSecurity>0</DocSecurity>
  <Lines>4</Lines>
  <Paragraphs>1</Paragraphs>
  <ScaleCrop>false</ScaleCrop>
  <Company/>
  <LinksUpToDate>false</LinksUpToDate>
  <CharactersWithSpaces>688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Yuan Bin</dc:creator>
  <cp:keywords/>
  <cp:lastModifiedBy>Bin Yuan</cp:lastModifiedBy>
  <cp:revision>144</cp:revision>
  <dcterms:created xsi:type="dcterms:W3CDTF">2020-11-24T02:29:00Z</dcterms:created>
  <dcterms:modified xsi:type="dcterms:W3CDTF">2020-12-02T09:13:00Z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2052-11.1.0.9999</vt:lpwstr>
  </property>
  <property fmtid="{D5CDD505-2E9C-101B-9397-08002B2CF9AE}" pid="3" name="MTWinEqns">
    <vt:bool>true</vt:bool>
  </property>
  <property fmtid="{D5CDD505-2E9C-101B-9397-08002B2CF9AE}" pid="4" name="MTEquationSection">
    <vt:lpwstr>1</vt:lpwstr>
  </property>
  <property fmtid="{D5CDD505-2E9C-101B-9397-08002B2CF9AE}" pid="5" name="MTEquationNumber2">
    <vt:lpwstr>(#E1)</vt:lpwstr>
  </property>
</Properties>
</file>